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7614E" w:rsidR="00192486" w:rsidP="003B42AC" w:rsidRDefault="00192486" w14:paraId="7BBF82EC" w14:textId="77777777">
      <w:pPr>
        <w:pStyle w:val="ListParagraph"/>
        <w:numPr>
          <w:ilvl w:val="0"/>
          <w:numId w:val="0"/>
        </w:numPr>
        <w:ind w:left="360"/>
        <w:rPr>
          <w:rFonts w:cs="Arial"/>
          <w:b/>
        </w:rPr>
      </w:pPr>
    </w:p>
    <w:p w:rsidRPr="00CA5F91" w:rsidR="00CA5F91" w:rsidRDefault="00CA5F91" w14:paraId="7D0E85CD" w14:textId="77777777">
      <w:pPr>
        <w:rPr>
          <w:rFonts w:cs="Arial"/>
          <w:b/>
          <w:bCs/>
        </w:rPr>
      </w:pPr>
    </w:p>
    <w:p w:rsidRPr="00CA5F91" w:rsidR="00CA5F91" w:rsidRDefault="00CA5F91" w14:paraId="3130033B" w14:textId="77777777">
      <w:pPr>
        <w:rPr>
          <w:rFonts w:cs="Arial"/>
          <w:b/>
          <w:bCs/>
        </w:rPr>
      </w:pPr>
    </w:p>
    <w:p w:rsidRPr="00CA5F91" w:rsidR="00CA5F91" w:rsidRDefault="00CA5F91" w14:paraId="19F8CEB8" w14:textId="77777777">
      <w:pPr>
        <w:rPr>
          <w:rFonts w:cs="Arial"/>
          <w:b/>
          <w:bCs/>
        </w:rPr>
      </w:pPr>
    </w:p>
    <w:p w:rsidRPr="00CA5F91" w:rsidR="00CA5F91" w:rsidRDefault="00CA5F91" w14:paraId="791F2BFA" w14:textId="77777777">
      <w:pPr>
        <w:rPr>
          <w:rFonts w:cs="Arial"/>
          <w:b/>
          <w:bCs/>
        </w:rPr>
      </w:pPr>
    </w:p>
    <w:p w:rsidRPr="00CA5F91" w:rsidR="00CA5F91" w:rsidRDefault="00CA5F91" w14:paraId="3BE70C6F" w14:textId="77777777">
      <w:pPr>
        <w:rPr>
          <w:rFonts w:cs="Arial"/>
          <w:b/>
          <w:bCs/>
        </w:rPr>
      </w:pPr>
    </w:p>
    <w:p w:rsidRPr="00CA5F91" w:rsidR="00CA5F91" w:rsidRDefault="00CA5F91" w14:paraId="29D4C67B" w14:textId="77777777">
      <w:pPr>
        <w:rPr>
          <w:rFonts w:cs="Arial"/>
          <w:b/>
          <w:bCs/>
        </w:rPr>
      </w:pPr>
    </w:p>
    <w:p w:rsidRPr="00CA5F91" w:rsidR="00CA5F91" w:rsidRDefault="00CA5F91" w14:paraId="62CF3373" w14:textId="77777777">
      <w:pPr>
        <w:rPr>
          <w:rFonts w:cs="Arial"/>
          <w:b/>
          <w:bCs/>
        </w:rPr>
      </w:pPr>
    </w:p>
    <w:p w:rsidRPr="00CA5F91" w:rsidR="00CA5F91" w:rsidRDefault="00CA5F91" w14:paraId="41F5A9A7" w14:textId="77777777">
      <w:pPr>
        <w:rPr>
          <w:rFonts w:cs="Arial"/>
          <w:b/>
          <w:bCs/>
        </w:rPr>
      </w:pPr>
    </w:p>
    <w:p w:rsidRPr="00CA5F91" w:rsidR="00CA5F91" w:rsidRDefault="00CA5F91" w14:paraId="087A5492" w14:textId="77777777">
      <w:pPr>
        <w:rPr>
          <w:rFonts w:cs="Arial"/>
          <w:b/>
          <w:bCs/>
        </w:rPr>
      </w:pPr>
    </w:p>
    <w:p w:rsidRPr="00CA5F91" w:rsidR="00CA5F91" w:rsidRDefault="00CA5F91" w14:paraId="580B23E7" w14:textId="77777777">
      <w:pPr>
        <w:rPr>
          <w:rFonts w:cs="Arial"/>
          <w:b/>
          <w:bCs/>
        </w:rPr>
      </w:pPr>
    </w:p>
    <w:p w:rsidRPr="00CB5F09" w:rsidR="00CA5F91" w:rsidP="00E37585" w:rsidRDefault="00795B9B" w14:paraId="3E6D3DF8" w14:textId="69C19BF6">
      <w:pPr>
        <w:pStyle w:val="Title"/>
      </w:pPr>
      <w:r>
        <w:t>Vehicle Safety System Manual</w:t>
      </w:r>
    </w:p>
    <w:p w:rsidRPr="00CA5F91" w:rsidR="00CA5F91" w:rsidP="00E37585" w:rsidRDefault="00CA5F91" w14:paraId="7FEF1FE4" w14:textId="77777777">
      <w:pPr>
        <w:ind w:left="-567"/>
        <w:rPr>
          <w:rFonts w:cs="Arial"/>
          <w:b/>
          <w:bCs/>
        </w:rPr>
      </w:pPr>
    </w:p>
    <w:p w:rsidRPr="00CA5F91" w:rsidR="00CA5F91" w:rsidP="00E37585" w:rsidRDefault="00CA5F91" w14:paraId="13A77500" w14:textId="77777777">
      <w:pPr>
        <w:ind w:left="-567"/>
        <w:rPr>
          <w:rFonts w:cs="Arial"/>
          <w:b/>
          <w:bCs/>
        </w:rPr>
      </w:pPr>
    </w:p>
    <w:p w:rsidRPr="00CA5F91" w:rsidR="00CA5F91" w:rsidP="00E37585" w:rsidRDefault="00CA5F91" w14:paraId="1A404E8E" w14:textId="77777777">
      <w:pPr>
        <w:ind w:left="-567"/>
        <w:rPr>
          <w:rFonts w:cs="Arial"/>
          <w:b/>
          <w:bCs/>
        </w:rPr>
      </w:pPr>
    </w:p>
    <w:p w:rsidR="006C5E5E" w:rsidP="00E37585" w:rsidRDefault="006C5E5E" w14:paraId="64324B43" w14:textId="77777777">
      <w:pPr>
        <w:pStyle w:val="Subtitle"/>
      </w:pPr>
    </w:p>
    <w:p w:rsidR="00287361" w:rsidP="00E37585" w:rsidRDefault="00265EDE" w14:paraId="7009FBC8" w14:textId="7E9E828A">
      <w:pPr>
        <w:pStyle w:val="Subtitle"/>
      </w:pPr>
      <w:r w:rsidRPr="00AB1128">
        <w:t>Version:</w:t>
      </w:r>
    </w:p>
    <w:p w:rsidRPr="00287361" w:rsidR="00287361" w:rsidP="00E37585" w:rsidRDefault="00C26A62" w14:paraId="6624AB24" w14:textId="533692E1">
      <w:pPr>
        <w:ind w:left="-567"/>
        <w:jc w:val="both"/>
        <w:rPr>
          <w:rStyle w:val="Emphasis"/>
        </w:rPr>
      </w:pPr>
      <w:r>
        <w:rPr>
          <w:rStyle w:val="Emphasis"/>
        </w:rPr>
        <w:t>3</w:t>
      </w:r>
    </w:p>
    <w:p w:rsidR="006C5E5E" w:rsidP="00E37585" w:rsidRDefault="006C5E5E" w14:paraId="1B491FAD" w14:textId="77777777">
      <w:pPr>
        <w:pStyle w:val="Subtitle"/>
      </w:pPr>
    </w:p>
    <w:p w:rsidRPr="00265EDE" w:rsidR="006C5E5E" w:rsidP="00E37585" w:rsidRDefault="00726CDA" w14:paraId="40A310FE" w14:textId="324B949F">
      <w:pPr>
        <w:ind w:left="-567"/>
        <w:rPr>
          <w:rFonts w:cs="Arial"/>
          <w:bCs/>
          <w:color w:val="003750"/>
          <w:sz w:val="36"/>
          <w:szCs w:val="36"/>
        </w:rPr>
      </w:pPr>
      <w:r>
        <w:rPr>
          <w:rStyle w:val="Emphasis"/>
        </w:rPr>
        <w:br/>
      </w:r>
    </w:p>
    <w:p w:rsidRPr="00CA5F91" w:rsidR="006C5E5E" w:rsidP="00E37585" w:rsidRDefault="00921601" w14:paraId="36A38CC7" w14:textId="20427D78">
      <w:pPr>
        <w:pStyle w:val="Subtitle"/>
      </w:pPr>
      <w:r>
        <w:t>Author/</w:t>
      </w:r>
      <w:r w:rsidR="006C5E5E">
        <w:t>Owner:</w:t>
      </w:r>
    </w:p>
    <w:p w:rsidR="009F396D" w:rsidP="00E37585" w:rsidRDefault="00173973" w14:paraId="119D2D1A" w14:textId="77777777">
      <w:pPr>
        <w:ind w:left="-567"/>
        <w:rPr>
          <w:rStyle w:val="Emphasis"/>
        </w:rPr>
      </w:pPr>
      <w:r>
        <w:rPr>
          <w:rStyle w:val="Emphasis"/>
        </w:rPr>
        <w:t>F</w:t>
      </w:r>
      <w:r w:rsidR="009F396D">
        <w:rPr>
          <w:rStyle w:val="Emphasis"/>
        </w:rPr>
        <w:t>leet &amp; Facilities Coordinator/</w:t>
      </w:r>
    </w:p>
    <w:p w:rsidRPr="00287361" w:rsidR="006C5E5E" w:rsidP="00E37585" w:rsidRDefault="009F396D" w14:paraId="3B5C7EB1" w14:textId="6086F310">
      <w:pPr>
        <w:ind w:left="-567"/>
        <w:rPr>
          <w:rStyle w:val="Emphasis"/>
        </w:rPr>
      </w:pPr>
      <w:r>
        <w:rPr>
          <w:rStyle w:val="Emphasis"/>
        </w:rPr>
        <w:t>Branch Manager Corporate Services</w:t>
      </w:r>
    </w:p>
    <w:p w:rsidR="006C5E5E" w:rsidP="00635E6E" w:rsidRDefault="006C5E5E" w14:paraId="34A766C6" w14:textId="66752251">
      <w:pPr>
        <w:pStyle w:val="Subtitle"/>
      </w:pPr>
    </w:p>
    <w:p w:rsidRPr="006C5E5E" w:rsidR="006C5E5E" w:rsidP="006C5E5E" w:rsidRDefault="006C5E5E" w14:paraId="53BB1FF6" w14:textId="77777777"/>
    <w:p w:rsidR="00ED7A02" w:rsidP="00635E6E" w:rsidRDefault="00ED7A02" w14:paraId="3FD0C981" w14:textId="77777777">
      <w:pPr>
        <w:pStyle w:val="Subtitle"/>
      </w:pPr>
    </w:p>
    <w:p w:rsidRPr="00CA5F91" w:rsidR="00CA5F91" w:rsidP="00635E6E" w:rsidRDefault="00CA5F91" w14:paraId="301250FD" w14:textId="6C4FBF22">
      <w:pPr>
        <w:pStyle w:val="Subtitle"/>
      </w:pPr>
    </w:p>
    <w:p w:rsidRPr="00CA5F91" w:rsidR="00AB1128" w:rsidP="00CA5F91" w:rsidRDefault="00AB1128" w14:paraId="425D7914" w14:textId="77777777">
      <w:pPr>
        <w:ind w:left="-567"/>
        <w:rPr>
          <w:rFonts w:cs="Arial"/>
          <w:bCs/>
          <w:color w:val="003750"/>
          <w:sz w:val="36"/>
          <w:szCs w:val="36"/>
        </w:rPr>
      </w:pPr>
    </w:p>
    <w:p w:rsidR="00CA5F91" w:rsidP="00CA5F91" w:rsidRDefault="00CA5F91" w14:paraId="76B8988B" w14:textId="77777777">
      <w:pPr>
        <w:ind w:left="-567"/>
        <w:rPr>
          <w:rFonts w:cs="Arial"/>
          <w:b/>
          <w:bCs/>
        </w:rPr>
      </w:pPr>
    </w:p>
    <w:p w:rsidR="00CA5F91" w:rsidP="00CA5F91" w:rsidRDefault="00CA5F91" w14:paraId="61451577" w14:textId="77777777">
      <w:pPr>
        <w:ind w:left="-567"/>
        <w:rPr>
          <w:rFonts w:cs="Arial"/>
          <w:b/>
          <w:bCs/>
        </w:rPr>
      </w:pPr>
    </w:p>
    <w:p w:rsidR="00CA5F91" w:rsidP="00CA5F91" w:rsidRDefault="00CA5F91" w14:paraId="32555DC8" w14:textId="77777777">
      <w:pPr>
        <w:ind w:left="-567"/>
        <w:rPr>
          <w:rFonts w:cs="Arial"/>
          <w:b/>
          <w:bCs/>
        </w:rPr>
      </w:pPr>
    </w:p>
    <w:p w:rsidR="00CA5F91" w:rsidP="00CA5F91" w:rsidRDefault="00CA5F91" w14:paraId="0FFB9C8C" w14:textId="77777777">
      <w:pPr>
        <w:ind w:left="-567"/>
        <w:rPr>
          <w:rFonts w:cs="Arial"/>
          <w:b/>
          <w:bCs/>
        </w:rPr>
      </w:pPr>
    </w:p>
    <w:p w:rsidR="00CA5F91" w:rsidP="00CA5F91" w:rsidRDefault="00CA5F91" w14:paraId="2AC9310F" w14:textId="77777777">
      <w:pPr>
        <w:ind w:left="-567"/>
        <w:rPr>
          <w:rFonts w:cs="Arial"/>
          <w:b/>
          <w:bCs/>
        </w:rPr>
      </w:pPr>
    </w:p>
    <w:p w:rsidR="00CA5F91" w:rsidP="00CA5F91" w:rsidRDefault="00CA5F91" w14:paraId="036BDFEC" w14:textId="77777777">
      <w:pPr>
        <w:ind w:left="-567"/>
        <w:rPr>
          <w:rFonts w:cs="Arial"/>
          <w:b/>
          <w:bCs/>
        </w:rPr>
      </w:pPr>
    </w:p>
    <w:p w:rsidR="00CA5F91" w:rsidP="00CA5F91" w:rsidRDefault="00CA5F91" w14:paraId="5C7A218C" w14:textId="77777777">
      <w:pPr>
        <w:ind w:left="-567"/>
        <w:rPr>
          <w:rFonts w:cs="Arial"/>
          <w:b/>
          <w:bCs/>
        </w:rPr>
      </w:pPr>
    </w:p>
    <w:p w:rsidR="00CA5F91" w:rsidP="00CA5F91" w:rsidRDefault="00CA5F91" w14:paraId="5465D645" w14:textId="77777777">
      <w:pPr>
        <w:ind w:left="-567"/>
        <w:rPr>
          <w:rFonts w:cs="Arial"/>
          <w:b/>
          <w:bCs/>
        </w:rPr>
      </w:pPr>
    </w:p>
    <w:p w:rsidR="00CA5F91" w:rsidP="00CA5F91" w:rsidRDefault="00CA5F91" w14:paraId="61D9E9CF" w14:textId="77777777">
      <w:pPr>
        <w:ind w:left="-567"/>
        <w:rPr>
          <w:rFonts w:cs="Arial"/>
          <w:b/>
          <w:bCs/>
        </w:rPr>
      </w:pPr>
    </w:p>
    <w:p w:rsidR="00CA5F91" w:rsidP="00CA5F91" w:rsidRDefault="00CA5F91" w14:paraId="7FEB94BE" w14:textId="77777777">
      <w:pPr>
        <w:ind w:left="-567"/>
        <w:rPr>
          <w:rFonts w:cs="Arial"/>
          <w:b/>
          <w:bCs/>
        </w:rPr>
      </w:pPr>
    </w:p>
    <w:p w:rsidR="00CA5F91" w:rsidP="00CA5F91" w:rsidRDefault="00CA5F91" w14:paraId="0BB64878" w14:textId="77777777">
      <w:pPr>
        <w:ind w:left="-567"/>
        <w:rPr>
          <w:rFonts w:cs="Arial"/>
          <w:b/>
          <w:bCs/>
        </w:rPr>
      </w:pPr>
    </w:p>
    <w:p w:rsidR="00E023A5" w:rsidRDefault="00E023A5" w14:paraId="6B06D86A" w14:textId="1C0AD667">
      <w:pPr>
        <w:rPr>
          <w:rFonts w:cs="Arial"/>
          <w:b/>
          <w:bCs/>
        </w:rPr>
      </w:pPr>
      <w:r>
        <w:rPr>
          <w:rFonts w:cs="Arial"/>
          <w:b/>
          <w:bCs/>
        </w:rPr>
        <w:br w:type="page"/>
      </w:r>
    </w:p>
    <w:p w:rsidR="00CA5F91" w:rsidP="00CA5F91" w:rsidRDefault="00CA5F91" w14:paraId="66CFDFEB" w14:textId="77777777">
      <w:pPr>
        <w:ind w:left="-567"/>
        <w:rPr>
          <w:rFonts w:cs="Arial"/>
          <w:b/>
          <w:bCs/>
        </w:rPr>
      </w:pPr>
    </w:p>
    <w:bookmarkStart w:name="_Toc145065898" w:displacedByCustomXml="next" w:id="0"/>
    <w:bookmarkStart w:name="_Toc105061872" w:displacedByCustomXml="next" w:id="1"/>
    <w:sdt>
      <w:sdtPr>
        <w:rPr>
          <w:rFonts w:eastAsiaTheme="minorEastAsia" w:cstheme="minorBidi"/>
          <w:b w:val="0"/>
          <w:bCs w:val="0"/>
          <w:color w:val="auto"/>
          <w:sz w:val="24"/>
          <w:lang w:val="en-AU" w:eastAsia="zh-CN"/>
        </w:rPr>
        <w:id w:val="-401301409"/>
        <w:docPartObj>
          <w:docPartGallery w:val="Table of Contents"/>
          <w:docPartUnique/>
        </w:docPartObj>
      </w:sdtPr>
      <w:sdtEndPr>
        <w:rPr>
          <w:noProof/>
          <w:sz w:val="22"/>
        </w:rPr>
      </w:sdtEndPr>
      <w:sdtContent>
        <w:p w:rsidR="00AB1CD4" w:rsidP="00116652" w:rsidRDefault="00E729C1" w14:paraId="0A3FCEE7" w14:textId="77777777">
          <w:pPr>
            <w:pStyle w:val="TOCHeading"/>
            <w:rPr>
              <w:noProof/>
            </w:rPr>
          </w:pPr>
          <w:r>
            <w:t>Contents</w:t>
          </w:r>
          <w:bookmarkEnd w:id="1"/>
          <w:bookmarkEnd w:id="0"/>
          <w:r>
            <w:fldChar w:fldCharType="begin"/>
          </w:r>
          <w:r>
            <w:instrText xml:space="preserve"> TOC \o "1-3" \h \z \u </w:instrText>
          </w:r>
          <w:r>
            <w:fldChar w:fldCharType="separate"/>
          </w:r>
        </w:p>
        <w:p w:rsidR="00AB1CD4" w:rsidRDefault="00000000" w14:paraId="4CF13601" w14:textId="335CB38B">
          <w:pPr>
            <w:pStyle w:val="TOC1"/>
            <w:tabs>
              <w:tab w:val="right" w:pos="9010"/>
            </w:tabs>
            <w:rPr>
              <w:rFonts w:asciiTheme="minorHAnsi" w:hAnsiTheme="minorHAnsi" w:eastAsiaTheme="minorEastAsia"/>
              <w:noProof/>
              <w:kern w:val="2"/>
              <w:lang w:val="en-AU" w:eastAsia="en-AU"/>
              <w14:ligatures w14:val="standardContextual"/>
            </w:rPr>
          </w:pPr>
          <w:hyperlink w:history="1" w:anchor="_Toc145065898">
            <w:r w:rsidRPr="00AF36D2" w:rsidR="00AB1CD4">
              <w:rPr>
                <w:rStyle w:val="Hyperlink"/>
                <w:noProof/>
              </w:rPr>
              <w:t>Contents</w:t>
            </w:r>
            <w:r w:rsidR="00AB1CD4">
              <w:rPr>
                <w:noProof/>
                <w:webHidden/>
              </w:rPr>
              <w:tab/>
            </w:r>
            <w:r w:rsidR="00AB1CD4">
              <w:rPr>
                <w:noProof/>
                <w:webHidden/>
              </w:rPr>
              <w:fldChar w:fldCharType="begin"/>
            </w:r>
            <w:r w:rsidR="00AB1CD4">
              <w:rPr>
                <w:noProof/>
                <w:webHidden/>
              </w:rPr>
              <w:instrText xml:space="preserve"> PAGEREF _Toc145065898 \h </w:instrText>
            </w:r>
            <w:r w:rsidR="00AB1CD4">
              <w:rPr>
                <w:noProof/>
                <w:webHidden/>
              </w:rPr>
            </w:r>
            <w:r w:rsidR="00AB1CD4">
              <w:rPr>
                <w:noProof/>
                <w:webHidden/>
              </w:rPr>
              <w:fldChar w:fldCharType="separate"/>
            </w:r>
            <w:r w:rsidR="00422CB8">
              <w:rPr>
                <w:noProof/>
                <w:webHidden/>
              </w:rPr>
              <w:t>2</w:t>
            </w:r>
            <w:r w:rsidR="00AB1CD4">
              <w:rPr>
                <w:noProof/>
                <w:webHidden/>
              </w:rPr>
              <w:fldChar w:fldCharType="end"/>
            </w:r>
          </w:hyperlink>
        </w:p>
        <w:p w:rsidR="00AB1CD4" w:rsidRDefault="00000000" w14:paraId="5CB1A625" w14:textId="56BDE3A5">
          <w:pPr>
            <w:pStyle w:val="TOC1"/>
            <w:tabs>
              <w:tab w:val="right" w:pos="9010"/>
            </w:tabs>
            <w:rPr>
              <w:rFonts w:asciiTheme="minorHAnsi" w:hAnsiTheme="minorHAnsi" w:eastAsiaTheme="minorEastAsia"/>
              <w:noProof/>
              <w:kern w:val="2"/>
              <w:lang w:val="en-AU" w:eastAsia="en-AU"/>
              <w14:ligatures w14:val="standardContextual"/>
            </w:rPr>
          </w:pPr>
          <w:hyperlink w:history="1" w:anchor="_Toc145065899">
            <w:r w:rsidRPr="00AF36D2" w:rsidR="00AB1CD4">
              <w:rPr>
                <w:rStyle w:val="Hyperlink"/>
                <w:noProof/>
              </w:rPr>
              <w:t>Document version history</w:t>
            </w:r>
            <w:r w:rsidR="00AB1CD4">
              <w:rPr>
                <w:noProof/>
                <w:webHidden/>
              </w:rPr>
              <w:tab/>
            </w:r>
            <w:r w:rsidR="00AB1CD4">
              <w:rPr>
                <w:noProof/>
                <w:webHidden/>
              </w:rPr>
              <w:fldChar w:fldCharType="begin"/>
            </w:r>
            <w:r w:rsidR="00AB1CD4">
              <w:rPr>
                <w:noProof/>
                <w:webHidden/>
              </w:rPr>
              <w:instrText xml:space="preserve"> PAGEREF _Toc145065899 \h </w:instrText>
            </w:r>
            <w:r w:rsidR="00AB1CD4">
              <w:rPr>
                <w:noProof/>
                <w:webHidden/>
              </w:rPr>
            </w:r>
            <w:r w:rsidR="00AB1CD4">
              <w:rPr>
                <w:noProof/>
                <w:webHidden/>
              </w:rPr>
              <w:fldChar w:fldCharType="separate"/>
            </w:r>
            <w:r w:rsidR="00422CB8">
              <w:rPr>
                <w:noProof/>
                <w:webHidden/>
              </w:rPr>
              <w:t>3</w:t>
            </w:r>
            <w:r w:rsidR="00AB1CD4">
              <w:rPr>
                <w:noProof/>
                <w:webHidden/>
              </w:rPr>
              <w:fldChar w:fldCharType="end"/>
            </w:r>
          </w:hyperlink>
        </w:p>
        <w:p w:rsidR="00AB1CD4" w:rsidRDefault="00000000" w14:paraId="263FB4DB" w14:textId="5908CF75">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00">
            <w:r w:rsidRPr="00AF36D2" w:rsidR="00AB1CD4">
              <w:rPr>
                <w:rStyle w:val="Hyperlink"/>
                <w:noProof/>
              </w:rPr>
              <w:t>1.</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Purpose</w:t>
            </w:r>
            <w:r w:rsidR="00AB1CD4">
              <w:rPr>
                <w:noProof/>
                <w:webHidden/>
              </w:rPr>
              <w:tab/>
            </w:r>
            <w:r w:rsidR="00AB1CD4">
              <w:rPr>
                <w:noProof/>
                <w:webHidden/>
              </w:rPr>
              <w:fldChar w:fldCharType="begin"/>
            </w:r>
            <w:r w:rsidR="00AB1CD4">
              <w:rPr>
                <w:noProof/>
                <w:webHidden/>
              </w:rPr>
              <w:instrText xml:space="preserve"> PAGEREF _Toc145065900 \h </w:instrText>
            </w:r>
            <w:r w:rsidR="00AB1CD4">
              <w:rPr>
                <w:noProof/>
                <w:webHidden/>
              </w:rPr>
            </w:r>
            <w:r w:rsidR="00AB1CD4">
              <w:rPr>
                <w:noProof/>
                <w:webHidden/>
              </w:rPr>
              <w:fldChar w:fldCharType="separate"/>
            </w:r>
            <w:r w:rsidR="00422CB8">
              <w:rPr>
                <w:noProof/>
                <w:webHidden/>
              </w:rPr>
              <w:t>4</w:t>
            </w:r>
            <w:r w:rsidR="00AB1CD4">
              <w:rPr>
                <w:noProof/>
                <w:webHidden/>
              </w:rPr>
              <w:fldChar w:fldCharType="end"/>
            </w:r>
          </w:hyperlink>
        </w:p>
        <w:p w:rsidR="00AB1CD4" w:rsidRDefault="00000000" w14:paraId="750A001C" w14:textId="3020A9A8">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1">
            <w:r w:rsidRPr="00AF36D2" w:rsidR="00AB1CD4">
              <w:rPr>
                <w:rStyle w:val="Hyperlink"/>
                <w:noProof/>
              </w:rPr>
              <w:t>1.1.</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Scope</w:t>
            </w:r>
            <w:r w:rsidR="00AB1CD4">
              <w:rPr>
                <w:noProof/>
                <w:webHidden/>
              </w:rPr>
              <w:tab/>
            </w:r>
            <w:r w:rsidR="00AB1CD4">
              <w:rPr>
                <w:noProof/>
                <w:webHidden/>
              </w:rPr>
              <w:fldChar w:fldCharType="begin"/>
            </w:r>
            <w:r w:rsidR="00AB1CD4">
              <w:rPr>
                <w:noProof/>
                <w:webHidden/>
              </w:rPr>
              <w:instrText xml:space="preserve"> PAGEREF _Toc145065901 \h </w:instrText>
            </w:r>
            <w:r w:rsidR="00AB1CD4">
              <w:rPr>
                <w:noProof/>
                <w:webHidden/>
              </w:rPr>
            </w:r>
            <w:r w:rsidR="00AB1CD4">
              <w:rPr>
                <w:noProof/>
                <w:webHidden/>
              </w:rPr>
              <w:fldChar w:fldCharType="separate"/>
            </w:r>
            <w:r w:rsidR="00422CB8">
              <w:rPr>
                <w:noProof/>
                <w:webHidden/>
              </w:rPr>
              <w:t>4</w:t>
            </w:r>
            <w:r w:rsidR="00AB1CD4">
              <w:rPr>
                <w:noProof/>
                <w:webHidden/>
              </w:rPr>
              <w:fldChar w:fldCharType="end"/>
            </w:r>
          </w:hyperlink>
        </w:p>
        <w:p w:rsidR="00AB1CD4" w:rsidRDefault="00000000" w14:paraId="1BB3281D" w14:textId="217644F7">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02">
            <w:r w:rsidRPr="00AF36D2" w:rsidR="00AB1CD4">
              <w:rPr>
                <w:rStyle w:val="Hyperlink"/>
                <w:noProof/>
              </w:rPr>
              <w:t>2.</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Definitions</w:t>
            </w:r>
            <w:r w:rsidR="00AB1CD4">
              <w:rPr>
                <w:noProof/>
                <w:webHidden/>
              </w:rPr>
              <w:tab/>
            </w:r>
            <w:r w:rsidR="00AB1CD4">
              <w:rPr>
                <w:noProof/>
                <w:webHidden/>
              </w:rPr>
              <w:fldChar w:fldCharType="begin"/>
            </w:r>
            <w:r w:rsidR="00AB1CD4">
              <w:rPr>
                <w:noProof/>
                <w:webHidden/>
              </w:rPr>
              <w:instrText xml:space="preserve"> PAGEREF _Toc145065902 \h </w:instrText>
            </w:r>
            <w:r w:rsidR="00AB1CD4">
              <w:rPr>
                <w:noProof/>
                <w:webHidden/>
              </w:rPr>
            </w:r>
            <w:r w:rsidR="00AB1CD4">
              <w:rPr>
                <w:noProof/>
                <w:webHidden/>
              </w:rPr>
              <w:fldChar w:fldCharType="separate"/>
            </w:r>
            <w:r w:rsidR="00422CB8">
              <w:rPr>
                <w:noProof/>
                <w:webHidden/>
              </w:rPr>
              <w:t>4</w:t>
            </w:r>
            <w:r w:rsidR="00AB1CD4">
              <w:rPr>
                <w:noProof/>
                <w:webHidden/>
              </w:rPr>
              <w:fldChar w:fldCharType="end"/>
            </w:r>
          </w:hyperlink>
        </w:p>
        <w:p w:rsidR="00AB1CD4" w:rsidRDefault="00000000" w14:paraId="4316906A" w14:textId="08ABF135">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03">
            <w:r w:rsidRPr="00AF36D2" w:rsidR="00AB1CD4">
              <w:rPr>
                <w:rStyle w:val="Hyperlink"/>
                <w:noProof/>
              </w:rPr>
              <w:t>3.</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System Management</w:t>
            </w:r>
            <w:r w:rsidR="00AB1CD4">
              <w:rPr>
                <w:noProof/>
                <w:webHidden/>
              </w:rPr>
              <w:tab/>
            </w:r>
            <w:r w:rsidR="00AB1CD4">
              <w:rPr>
                <w:noProof/>
                <w:webHidden/>
              </w:rPr>
              <w:fldChar w:fldCharType="begin"/>
            </w:r>
            <w:r w:rsidR="00AB1CD4">
              <w:rPr>
                <w:noProof/>
                <w:webHidden/>
              </w:rPr>
              <w:instrText xml:space="preserve"> PAGEREF _Toc145065903 \h </w:instrText>
            </w:r>
            <w:r w:rsidR="00AB1CD4">
              <w:rPr>
                <w:noProof/>
                <w:webHidden/>
              </w:rPr>
            </w:r>
            <w:r w:rsidR="00AB1CD4">
              <w:rPr>
                <w:noProof/>
                <w:webHidden/>
              </w:rPr>
              <w:fldChar w:fldCharType="separate"/>
            </w:r>
            <w:r w:rsidR="00422CB8">
              <w:rPr>
                <w:noProof/>
                <w:webHidden/>
              </w:rPr>
              <w:t>6</w:t>
            </w:r>
            <w:r w:rsidR="00AB1CD4">
              <w:rPr>
                <w:noProof/>
                <w:webHidden/>
              </w:rPr>
              <w:fldChar w:fldCharType="end"/>
            </w:r>
          </w:hyperlink>
        </w:p>
        <w:p w:rsidR="00AB1CD4" w:rsidRDefault="00000000" w14:paraId="53AF0EF8" w14:textId="3F3E01B6">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4">
            <w:r w:rsidRPr="00AF36D2" w:rsidR="00AB1CD4">
              <w:rPr>
                <w:rStyle w:val="Hyperlink"/>
                <w:noProof/>
              </w:rPr>
              <w:t>3.1.</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Installation of Vehicle Safety System</w:t>
            </w:r>
            <w:r w:rsidR="00AB1CD4">
              <w:rPr>
                <w:noProof/>
                <w:webHidden/>
              </w:rPr>
              <w:tab/>
            </w:r>
            <w:r w:rsidR="00AB1CD4">
              <w:rPr>
                <w:noProof/>
                <w:webHidden/>
              </w:rPr>
              <w:fldChar w:fldCharType="begin"/>
            </w:r>
            <w:r w:rsidR="00AB1CD4">
              <w:rPr>
                <w:noProof/>
                <w:webHidden/>
              </w:rPr>
              <w:instrText xml:space="preserve"> PAGEREF _Toc145065904 \h </w:instrText>
            </w:r>
            <w:r w:rsidR="00AB1CD4">
              <w:rPr>
                <w:noProof/>
                <w:webHidden/>
              </w:rPr>
            </w:r>
            <w:r w:rsidR="00AB1CD4">
              <w:rPr>
                <w:noProof/>
                <w:webHidden/>
              </w:rPr>
              <w:fldChar w:fldCharType="separate"/>
            </w:r>
            <w:r w:rsidR="00422CB8">
              <w:rPr>
                <w:noProof/>
                <w:webHidden/>
              </w:rPr>
              <w:t>6</w:t>
            </w:r>
            <w:r w:rsidR="00AB1CD4">
              <w:rPr>
                <w:noProof/>
                <w:webHidden/>
              </w:rPr>
              <w:fldChar w:fldCharType="end"/>
            </w:r>
          </w:hyperlink>
        </w:p>
        <w:p w:rsidR="00AB1CD4" w:rsidRDefault="00000000" w14:paraId="7DDE1F79" w14:textId="5342D6BE">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5">
            <w:r w:rsidRPr="00AF36D2" w:rsidR="00AB1CD4">
              <w:rPr>
                <w:rStyle w:val="Hyperlink"/>
                <w:noProof/>
              </w:rPr>
              <w:t>3.2.</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Administration of the System</w:t>
            </w:r>
            <w:r w:rsidR="00AB1CD4">
              <w:rPr>
                <w:noProof/>
                <w:webHidden/>
              </w:rPr>
              <w:tab/>
            </w:r>
            <w:r w:rsidR="00AB1CD4">
              <w:rPr>
                <w:noProof/>
                <w:webHidden/>
              </w:rPr>
              <w:fldChar w:fldCharType="begin"/>
            </w:r>
            <w:r w:rsidR="00AB1CD4">
              <w:rPr>
                <w:noProof/>
                <w:webHidden/>
              </w:rPr>
              <w:instrText xml:space="preserve"> PAGEREF _Toc145065905 \h </w:instrText>
            </w:r>
            <w:r w:rsidR="00AB1CD4">
              <w:rPr>
                <w:noProof/>
                <w:webHidden/>
              </w:rPr>
            </w:r>
            <w:r w:rsidR="00AB1CD4">
              <w:rPr>
                <w:noProof/>
                <w:webHidden/>
              </w:rPr>
              <w:fldChar w:fldCharType="separate"/>
            </w:r>
            <w:r w:rsidR="00422CB8">
              <w:rPr>
                <w:noProof/>
                <w:webHidden/>
              </w:rPr>
              <w:t>6</w:t>
            </w:r>
            <w:r w:rsidR="00AB1CD4">
              <w:rPr>
                <w:noProof/>
                <w:webHidden/>
              </w:rPr>
              <w:fldChar w:fldCharType="end"/>
            </w:r>
          </w:hyperlink>
        </w:p>
        <w:p w:rsidR="00AB1CD4" w:rsidRDefault="00000000" w14:paraId="4D6A6DED" w14:textId="7AD0AFF4">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6">
            <w:r w:rsidRPr="00AF36D2" w:rsidR="00AB1CD4">
              <w:rPr>
                <w:rStyle w:val="Hyperlink"/>
                <w:noProof/>
              </w:rPr>
              <w:t>3.3.</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Vehicle User Notification</w:t>
            </w:r>
            <w:r w:rsidR="00AB1CD4">
              <w:rPr>
                <w:noProof/>
                <w:webHidden/>
              </w:rPr>
              <w:tab/>
            </w:r>
            <w:r w:rsidR="00AB1CD4">
              <w:rPr>
                <w:noProof/>
                <w:webHidden/>
              </w:rPr>
              <w:fldChar w:fldCharType="begin"/>
            </w:r>
            <w:r w:rsidR="00AB1CD4">
              <w:rPr>
                <w:noProof/>
                <w:webHidden/>
              </w:rPr>
              <w:instrText xml:space="preserve"> PAGEREF _Toc145065906 \h </w:instrText>
            </w:r>
            <w:r w:rsidR="00AB1CD4">
              <w:rPr>
                <w:noProof/>
                <w:webHidden/>
              </w:rPr>
            </w:r>
            <w:r w:rsidR="00AB1CD4">
              <w:rPr>
                <w:noProof/>
                <w:webHidden/>
              </w:rPr>
              <w:fldChar w:fldCharType="separate"/>
            </w:r>
            <w:r w:rsidR="00422CB8">
              <w:rPr>
                <w:noProof/>
                <w:webHidden/>
              </w:rPr>
              <w:t>6</w:t>
            </w:r>
            <w:r w:rsidR="00AB1CD4">
              <w:rPr>
                <w:noProof/>
                <w:webHidden/>
              </w:rPr>
              <w:fldChar w:fldCharType="end"/>
            </w:r>
          </w:hyperlink>
        </w:p>
        <w:p w:rsidR="00AB1CD4" w:rsidRDefault="00000000" w14:paraId="0707F870" w14:textId="3518C2C6">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7">
            <w:r w:rsidRPr="00AF36D2" w:rsidR="00AB1CD4">
              <w:rPr>
                <w:rStyle w:val="Hyperlink"/>
                <w:noProof/>
              </w:rPr>
              <w:t>3.4.</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Vehicle Booking System</w:t>
            </w:r>
            <w:r w:rsidR="00AB1CD4">
              <w:rPr>
                <w:noProof/>
                <w:webHidden/>
              </w:rPr>
              <w:tab/>
            </w:r>
            <w:r w:rsidR="00AB1CD4">
              <w:rPr>
                <w:noProof/>
                <w:webHidden/>
              </w:rPr>
              <w:fldChar w:fldCharType="begin"/>
            </w:r>
            <w:r w:rsidR="00AB1CD4">
              <w:rPr>
                <w:noProof/>
                <w:webHidden/>
              </w:rPr>
              <w:instrText xml:space="preserve"> PAGEREF _Toc145065907 \h </w:instrText>
            </w:r>
            <w:r w:rsidR="00AB1CD4">
              <w:rPr>
                <w:noProof/>
                <w:webHidden/>
              </w:rPr>
            </w:r>
            <w:r w:rsidR="00AB1CD4">
              <w:rPr>
                <w:noProof/>
                <w:webHidden/>
              </w:rPr>
              <w:fldChar w:fldCharType="separate"/>
            </w:r>
            <w:r w:rsidR="00422CB8">
              <w:rPr>
                <w:noProof/>
                <w:webHidden/>
              </w:rPr>
              <w:t>6</w:t>
            </w:r>
            <w:r w:rsidR="00AB1CD4">
              <w:rPr>
                <w:noProof/>
                <w:webHidden/>
              </w:rPr>
              <w:fldChar w:fldCharType="end"/>
            </w:r>
          </w:hyperlink>
        </w:p>
        <w:p w:rsidR="00AB1CD4" w:rsidRDefault="00000000" w14:paraId="57D2A446" w14:textId="0964D8BD">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8">
            <w:r w:rsidRPr="00AF36D2" w:rsidR="00AB1CD4">
              <w:rPr>
                <w:rStyle w:val="Hyperlink"/>
                <w:noProof/>
              </w:rPr>
              <w:t>3.5.</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Fob (iButton)</w:t>
            </w:r>
            <w:r w:rsidR="00AB1CD4">
              <w:rPr>
                <w:noProof/>
                <w:webHidden/>
              </w:rPr>
              <w:tab/>
            </w:r>
            <w:r w:rsidR="00AB1CD4">
              <w:rPr>
                <w:noProof/>
                <w:webHidden/>
              </w:rPr>
              <w:fldChar w:fldCharType="begin"/>
            </w:r>
            <w:r w:rsidR="00AB1CD4">
              <w:rPr>
                <w:noProof/>
                <w:webHidden/>
              </w:rPr>
              <w:instrText xml:space="preserve"> PAGEREF _Toc145065908 \h </w:instrText>
            </w:r>
            <w:r w:rsidR="00AB1CD4">
              <w:rPr>
                <w:noProof/>
                <w:webHidden/>
              </w:rPr>
            </w:r>
            <w:r w:rsidR="00AB1CD4">
              <w:rPr>
                <w:noProof/>
                <w:webHidden/>
              </w:rPr>
              <w:fldChar w:fldCharType="separate"/>
            </w:r>
            <w:r w:rsidR="00422CB8">
              <w:rPr>
                <w:noProof/>
                <w:webHidden/>
              </w:rPr>
              <w:t>7</w:t>
            </w:r>
            <w:r w:rsidR="00AB1CD4">
              <w:rPr>
                <w:noProof/>
                <w:webHidden/>
              </w:rPr>
              <w:fldChar w:fldCharType="end"/>
            </w:r>
          </w:hyperlink>
        </w:p>
        <w:p w:rsidR="00AB1CD4" w:rsidRDefault="00000000" w14:paraId="46F4E520" w14:textId="745FC40D">
          <w:pPr>
            <w:pStyle w:val="TOC2"/>
            <w:tabs>
              <w:tab w:val="left" w:pos="880"/>
            </w:tabs>
            <w:rPr>
              <w:rFonts w:asciiTheme="minorHAnsi" w:hAnsiTheme="minorHAnsi" w:eastAsiaTheme="minorEastAsia"/>
              <w:noProof/>
              <w:kern w:val="2"/>
              <w:lang w:val="en-AU" w:eastAsia="en-AU"/>
              <w14:ligatures w14:val="standardContextual"/>
            </w:rPr>
          </w:pPr>
          <w:hyperlink w:history="1" w:anchor="_Toc145065909">
            <w:r w:rsidRPr="00AF36D2" w:rsidR="00AB1CD4">
              <w:rPr>
                <w:rStyle w:val="Hyperlink"/>
                <w:noProof/>
              </w:rPr>
              <w:t>3.6.</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Alarms</w:t>
            </w:r>
            <w:r w:rsidR="00AB1CD4">
              <w:rPr>
                <w:noProof/>
                <w:webHidden/>
              </w:rPr>
              <w:tab/>
            </w:r>
            <w:r w:rsidR="00AB1CD4">
              <w:rPr>
                <w:noProof/>
                <w:webHidden/>
              </w:rPr>
              <w:fldChar w:fldCharType="begin"/>
            </w:r>
            <w:r w:rsidR="00AB1CD4">
              <w:rPr>
                <w:noProof/>
                <w:webHidden/>
              </w:rPr>
              <w:instrText xml:space="preserve"> PAGEREF _Toc145065909 \h </w:instrText>
            </w:r>
            <w:r w:rsidR="00AB1CD4">
              <w:rPr>
                <w:noProof/>
                <w:webHidden/>
              </w:rPr>
            </w:r>
            <w:r w:rsidR="00AB1CD4">
              <w:rPr>
                <w:noProof/>
                <w:webHidden/>
              </w:rPr>
              <w:fldChar w:fldCharType="separate"/>
            </w:r>
            <w:r w:rsidR="00422CB8">
              <w:rPr>
                <w:noProof/>
                <w:webHidden/>
              </w:rPr>
              <w:t>7</w:t>
            </w:r>
            <w:r w:rsidR="00AB1CD4">
              <w:rPr>
                <w:noProof/>
                <w:webHidden/>
              </w:rPr>
              <w:fldChar w:fldCharType="end"/>
            </w:r>
          </w:hyperlink>
        </w:p>
        <w:p w:rsidR="00AB1CD4" w:rsidRDefault="00000000" w14:paraId="3C06D258" w14:textId="415E5F9B">
          <w:pPr>
            <w:pStyle w:val="TOC3"/>
            <w:tabs>
              <w:tab w:val="left" w:pos="1320"/>
              <w:tab w:val="right" w:pos="9010"/>
            </w:tabs>
            <w:rPr>
              <w:rFonts w:cstheme="minorBidi"/>
              <w:noProof/>
              <w:kern w:val="2"/>
              <w:lang w:val="en-AU" w:eastAsia="en-AU"/>
              <w14:ligatures w14:val="standardContextual"/>
            </w:rPr>
          </w:pPr>
          <w:hyperlink w:history="1" w:anchor="_Toc145065918">
            <w:r w:rsidRPr="00AF36D2" w:rsidR="00AB1CD4">
              <w:rPr>
                <w:rStyle w:val="Hyperlink"/>
                <w:noProof/>
              </w:rPr>
              <w:t>3.6.1.</w:t>
            </w:r>
            <w:r w:rsidR="00AB1CD4">
              <w:rPr>
                <w:rFonts w:cstheme="minorBidi"/>
                <w:noProof/>
                <w:kern w:val="2"/>
                <w:lang w:val="en-AU" w:eastAsia="en-AU"/>
                <w14:ligatures w14:val="standardContextual"/>
              </w:rPr>
              <w:tab/>
            </w:r>
            <w:r w:rsidRPr="00AF36D2" w:rsidR="00AB1CD4">
              <w:rPr>
                <w:rStyle w:val="Hyperlink"/>
                <w:noProof/>
              </w:rPr>
              <w:t>Procedure to be given to SMC (Security Monitoring Center)</w:t>
            </w:r>
            <w:r w:rsidR="00AB1CD4">
              <w:rPr>
                <w:noProof/>
                <w:webHidden/>
              </w:rPr>
              <w:tab/>
            </w:r>
            <w:r w:rsidR="00AB1CD4">
              <w:rPr>
                <w:noProof/>
                <w:webHidden/>
              </w:rPr>
              <w:fldChar w:fldCharType="begin"/>
            </w:r>
            <w:r w:rsidR="00AB1CD4">
              <w:rPr>
                <w:noProof/>
                <w:webHidden/>
              </w:rPr>
              <w:instrText xml:space="preserve"> PAGEREF _Toc145065918 \h </w:instrText>
            </w:r>
            <w:r w:rsidR="00AB1CD4">
              <w:rPr>
                <w:noProof/>
                <w:webHidden/>
              </w:rPr>
            </w:r>
            <w:r w:rsidR="00AB1CD4">
              <w:rPr>
                <w:noProof/>
                <w:webHidden/>
              </w:rPr>
              <w:fldChar w:fldCharType="separate"/>
            </w:r>
            <w:r w:rsidR="00422CB8">
              <w:rPr>
                <w:noProof/>
                <w:webHidden/>
              </w:rPr>
              <w:t>7</w:t>
            </w:r>
            <w:r w:rsidR="00AB1CD4">
              <w:rPr>
                <w:noProof/>
                <w:webHidden/>
              </w:rPr>
              <w:fldChar w:fldCharType="end"/>
            </w:r>
          </w:hyperlink>
        </w:p>
        <w:p w:rsidR="00AB1CD4" w:rsidRDefault="00000000" w14:paraId="6CC04C03" w14:textId="65DFD331">
          <w:pPr>
            <w:pStyle w:val="TOC3"/>
            <w:tabs>
              <w:tab w:val="left" w:pos="1320"/>
              <w:tab w:val="right" w:pos="9010"/>
            </w:tabs>
            <w:rPr>
              <w:rFonts w:cstheme="minorBidi"/>
              <w:noProof/>
              <w:kern w:val="2"/>
              <w:lang w:val="en-AU" w:eastAsia="en-AU"/>
              <w14:ligatures w14:val="standardContextual"/>
            </w:rPr>
          </w:pPr>
          <w:hyperlink w:history="1" w:anchor="_Toc145065919">
            <w:r w:rsidRPr="00AF36D2" w:rsidR="00AB1CD4">
              <w:rPr>
                <w:rStyle w:val="Hyperlink"/>
                <w:noProof/>
              </w:rPr>
              <w:t>3.6.2.</w:t>
            </w:r>
            <w:r w:rsidR="00AB1CD4">
              <w:rPr>
                <w:rFonts w:cstheme="minorBidi"/>
                <w:noProof/>
                <w:kern w:val="2"/>
                <w:lang w:val="en-AU" w:eastAsia="en-AU"/>
                <w14:ligatures w14:val="standardContextual"/>
              </w:rPr>
              <w:tab/>
            </w:r>
            <w:r w:rsidRPr="00AF36D2" w:rsidR="00AB1CD4">
              <w:rPr>
                <w:rStyle w:val="Hyperlink"/>
                <w:noProof/>
              </w:rPr>
              <w:t>Alarm Types</w:t>
            </w:r>
            <w:r w:rsidR="00AB1CD4">
              <w:rPr>
                <w:noProof/>
                <w:webHidden/>
              </w:rPr>
              <w:tab/>
            </w:r>
            <w:r w:rsidR="00AB1CD4">
              <w:rPr>
                <w:noProof/>
                <w:webHidden/>
              </w:rPr>
              <w:fldChar w:fldCharType="begin"/>
            </w:r>
            <w:r w:rsidR="00AB1CD4">
              <w:rPr>
                <w:noProof/>
                <w:webHidden/>
              </w:rPr>
              <w:instrText xml:space="preserve"> PAGEREF _Toc145065919 \h </w:instrText>
            </w:r>
            <w:r w:rsidR="00AB1CD4">
              <w:rPr>
                <w:noProof/>
                <w:webHidden/>
              </w:rPr>
            </w:r>
            <w:r w:rsidR="00AB1CD4">
              <w:rPr>
                <w:noProof/>
                <w:webHidden/>
              </w:rPr>
              <w:fldChar w:fldCharType="separate"/>
            </w:r>
            <w:r w:rsidR="00422CB8">
              <w:rPr>
                <w:noProof/>
                <w:webHidden/>
              </w:rPr>
              <w:t>8</w:t>
            </w:r>
            <w:r w:rsidR="00AB1CD4">
              <w:rPr>
                <w:noProof/>
                <w:webHidden/>
              </w:rPr>
              <w:fldChar w:fldCharType="end"/>
            </w:r>
          </w:hyperlink>
        </w:p>
        <w:p w:rsidR="00AB1CD4" w:rsidRDefault="00000000" w14:paraId="28310B53" w14:textId="34C92310">
          <w:pPr>
            <w:pStyle w:val="TOC2"/>
            <w:tabs>
              <w:tab w:val="left" w:pos="880"/>
            </w:tabs>
            <w:rPr>
              <w:rFonts w:asciiTheme="minorHAnsi" w:hAnsiTheme="minorHAnsi" w:eastAsiaTheme="minorEastAsia"/>
              <w:noProof/>
              <w:kern w:val="2"/>
              <w:lang w:val="en-AU" w:eastAsia="en-AU"/>
              <w14:ligatures w14:val="standardContextual"/>
            </w:rPr>
          </w:pPr>
          <w:hyperlink w:history="1" w:anchor="_Toc145065920">
            <w:r w:rsidRPr="00AF36D2" w:rsidR="00AB1CD4">
              <w:rPr>
                <w:rStyle w:val="Hyperlink"/>
                <w:noProof/>
              </w:rPr>
              <w:t>3.7.</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Satellite Capabilities</w:t>
            </w:r>
            <w:r w:rsidR="00AB1CD4">
              <w:rPr>
                <w:noProof/>
                <w:webHidden/>
              </w:rPr>
              <w:tab/>
            </w:r>
            <w:r w:rsidR="00AB1CD4">
              <w:rPr>
                <w:noProof/>
                <w:webHidden/>
              </w:rPr>
              <w:fldChar w:fldCharType="begin"/>
            </w:r>
            <w:r w:rsidR="00AB1CD4">
              <w:rPr>
                <w:noProof/>
                <w:webHidden/>
              </w:rPr>
              <w:instrText xml:space="preserve"> PAGEREF _Toc145065920 \h </w:instrText>
            </w:r>
            <w:r w:rsidR="00AB1CD4">
              <w:rPr>
                <w:noProof/>
                <w:webHidden/>
              </w:rPr>
            </w:r>
            <w:r w:rsidR="00AB1CD4">
              <w:rPr>
                <w:noProof/>
                <w:webHidden/>
              </w:rPr>
              <w:fldChar w:fldCharType="separate"/>
            </w:r>
            <w:r w:rsidR="00422CB8">
              <w:rPr>
                <w:noProof/>
                <w:webHidden/>
              </w:rPr>
              <w:t>8</w:t>
            </w:r>
            <w:r w:rsidR="00AB1CD4">
              <w:rPr>
                <w:noProof/>
                <w:webHidden/>
              </w:rPr>
              <w:fldChar w:fldCharType="end"/>
            </w:r>
          </w:hyperlink>
        </w:p>
        <w:p w:rsidR="00AB1CD4" w:rsidRDefault="00000000" w14:paraId="7C8C28EB" w14:textId="32CA650D">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21">
            <w:r w:rsidRPr="00AF36D2" w:rsidR="00AB1CD4">
              <w:rPr>
                <w:rStyle w:val="Hyperlink"/>
                <w:noProof/>
              </w:rPr>
              <w:t>4.</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Access to System Information</w:t>
            </w:r>
            <w:r w:rsidR="00AB1CD4">
              <w:rPr>
                <w:noProof/>
                <w:webHidden/>
              </w:rPr>
              <w:tab/>
            </w:r>
            <w:r w:rsidR="00AB1CD4">
              <w:rPr>
                <w:noProof/>
                <w:webHidden/>
              </w:rPr>
              <w:fldChar w:fldCharType="begin"/>
            </w:r>
            <w:r w:rsidR="00AB1CD4">
              <w:rPr>
                <w:noProof/>
                <w:webHidden/>
              </w:rPr>
              <w:instrText xml:space="preserve"> PAGEREF _Toc145065921 \h </w:instrText>
            </w:r>
            <w:r w:rsidR="00AB1CD4">
              <w:rPr>
                <w:noProof/>
                <w:webHidden/>
              </w:rPr>
            </w:r>
            <w:r w:rsidR="00AB1CD4">
              <w:rPr>
                <w:noProof/>
                <w:webHidden/>
              </w:rPr>
              <w:fldChar w:fldCharType="separate"/>
            </w:r>
            <w:r w:rsidR="00422CB8">
              <w:rPr>
                <w:noProof/>
                <w:webHidden/>
              </w:rPr>
              <w:t>8</w:t>
            </w:r>
            <w:r w:rsidR="00AB1CD4">
              <w:rPr>
                <w:noProof/>
                <w:webHidden/>
              </w:rPr>
              <w:fldChar w:fldCharType="end"/>
            </w:r>
          </w:hyperlink>
        </w:p>
        <w:p w:rsidR="00AB1CD4" w:rsidRDefault="00000000" w14:paraId="280AC14C" w14:textId="7AC3226F">
          <w:pPr>
            <w:pStyle w:val="TOC2"/>
            <w:tabs>
              <w:tab w:val="left" w:pos="880"/>
            </w:tabs>
            <w:rPr>
              <w:rFonts w:asciiTheme="minorHAnsi" w:hAnsiTheme="minorHAnsi" w:eastAsiaTheme="minorEastAsia"/>
              <w:noProof/>
              <w:kern w:val="2"/>
              <w:lang w:val="en-AU" w:eastAsia="en-AU"/>
              <w14:ligatures w14:val="standardContextual"/>
            </w:rPr>
          </w:pPr>
          <w:hyperlink w:history="1" w:anchor="_Toc145065922">
            <w:r w:rsidRPr="00AF36D2" w:rsidR="00AB1CD4">
              <w:rPr>
                <w:rStyle w:val="Hyperlink"/>
                <w:noProof/>
              </w:rPr>
              <w:t>4.1.</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Information Reports</w:t>
            </w:r>
            <w:r w:rsidR="00AB1CD4">
              <w:rPr>
                <w:noProof/>
                <w:webHidden/>
              </w:rPr>
              <w:tab/>
            </w:r>
            <w:r w:rsidR="00AB1CD4">
              <w:rPr>
                <w:noProof/>
                <w:webHidden/>
              </w:rPr>
              <w:fldChar w:fldCharType="begin"/>
            </w:r>
            <w:r w:rsidR="00AB1CD4">
              <w:rPr>
                <w:noProof/>
                <w:webHidden/>
              </w:rPr>
              <w:instrText xml:space="preserve"> PAGEREF _Toc145065922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3FA65940" w14:textId="79241907">
          <w:pPr>
            <w:pStyle w:val="TOC3"/>
            <w:tabs>
              <w:tab w:val="left" w:pos="1320"/>
              <w:tab w:val="right" w:pos="9010"/>
            </w:tabs>
            <w:rPr>
              <w:rFonts w:cstheme="minorBidi"/>
              <w:noProof/>
              <w:kern w:val="2"/>
              <w:lang w:val="en-AU" w:eastAsia="en-AU"/>
              <w14:ligatures w14:val="standardContextual"/>
            </w:rPr>
          </w:pPr>
          <w:hyperlink w:history="1" w:anchor="_Toc145065925">
            <w:r w:rsidRPr="00AF36D2" w:rsidR="00AB1CD4">
              <w:rPr>
                <w:rStyle w:val="Hyperlink"/>
                <w:noProof/>
              </w:rPr>
              <w:t>4.1.1.</w:t>
            </w:r>
            <w:r w:rsidR="00AB1CD4">
              <w:rPr>
                <w:rFonts w:cstheme="minorBidi"/>
                <w:noProof/>
                <w:kern w:val="2"/>
                <w:lang w:val="en-AU" w:eastAsia="en-AU"/>
                <w14:ligatures w14:val="standardContextual"/>
              </w:rPr>
              <w:tab/>
            </w:r>
            <w:r w:rsidRPr="00AF36D2" w:rsidR="00AB1CD4">
              <w:rPr>
                <w:rStyle w:val="Hyperlink"/>
                <w:noProof/>
              </w:rPr>
              <w:t>Standard Reports</w:t>
            </w:r>
            <w:r w:rsidR="00AB1CD4">
              <w:rPr>
                <w:noProof/>
                <w:webHidden/>
              </w:rPr>
              <w:tab/>
            </w:r>
            <w:r w:rsidR="00AB1CD4">
              <w:rPr>
                <w:noProof/>
                <w:webHidden/>
              </w:rPr>
              <w:fldChar w:fldCharType="begin"/>
            </w:r>
            <w:r w:rsidR="00AB1CD4">
              <w:rPr>
                <w:noProof/>
                <w:webHidden/>
              </w:rPr>
              <w:instrText xml:space="preserve"> PAGEREF _Toc145065925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6BBAC184" w14:textId="5E17F4F5">
          <w:pPr>
            <w:pStyle w:val="TOC3"/>
            <w:tabs>
              <w:tab w:val="left" w:pos="1320"/>
              <w:tab w:val="right" w:pos="9010"/>
            </w:tabs>
            <w:rPr>
              <w:rFonts w:cstheme="minorBidi"/>
              <w:noProof/>
              <w:kern w:val="2"/>
              <w:lang w:val="en-AU" w:eastAsia="en-AU"/>
              <w14:ligatures w14:val="standardContextual"/>
            </w:rPr>
          </w:pPr>
          <w:hyperlink w:history="1" w:anchor="_Toc145065926">
            <w:r w:rsidRPr="00AF36D2" w:rsidR="00AB1CD4">
              <w:rPr>
                <w:rStyle w:val="Hyperlink"/>
                <w:noProof/>
              </w:rPr>
              <w:t>4.1.2.</w:t>
            </w:r>
            <w:r w:rsidR="00AB1CD4">
              <w:rPr>
                <w:rFonts w:cstheme="minorBidi"/>
                <w:noProof/>
                <w:kern w:val="2"/>
                <w:lang w:val="en-AU" w:eastAsia="en-AU"/>
                <w14:ligatures w14:val="standardContextual"/>
              </w:rPr>
              <w:tab/>
            </w:r>
            <w:r w:rsidRPr="00AF36D2" w:rsidR="00AB1CD4">
              <w:rPr>
                <w:rStyle w:val="Hyperlink"/>
                <w:noProof/>
              </w:rPr>
              <w:t>Booking Utilisation Report</w:t>
            </w:r>
            <w:r w:rsidR="00AB1CD4">
              <w:rPr>
                <w:noProof/>
                <w:webHidden/>
              </w:rPr>
              <w:tab/>
            </w:r>
            <w:r w:rsidR="00AB1CD4">
              <w:rPr>
                <w:noProof/>
                <w:webHidden/>
              </w:rPr>
              <w:fldChar w:fldCharType="begin"/>
            </w:r>
            <w:r w:rsidR="00AB1CD4">
              <w:rPr>
                <w:noProof/>
                <w:webHidden/>
              </w:rPr>
              <w:instrText xml:space="preserve"> PAGEREF _Toc145065926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769ED9EA" w14:textId="4B4E4F31">
          <w:pPr>
            <w:pStyle w:val="TOC3"/>
            <w:tabs>
              <w:tab w:val="left" w:pos="1320"/>
              <w:tab w:val="right" w:pos="9010"/>
            </w:tabs>
            <w:rPr>
              <w:rFonts w:cstheme="minorBidi"/>
              <w:noProof/>
              <w:kern w:val="2"/>
              <w:lang w:val="en-AU" w:eastAsia="en-AU"/>
              <w14:ligatures w14:val="standardContextual"/>
            </w:rPr>
          </w:pPr>
          <w:hyperlink w:history="1" w:anchor="_Toc145065927">
            <w:r w:rsidRPr="00AF36D2" w:rsidR="00AB1CD4">
              <w:rPr>
                <w:rStyle w:val="Hyperlink"/>
                <w:noProof/>
              </w:rPr>
              <w:t>4.1.3.</w:t>
            </w:r>
            <w:r w:rsidR="00AB1CD4">
              <w:rPr>
                <w:rFonts w:cstheme="minorBidi"/>
                <w:noProof/>
                <w:kern w:val="2"/>
                <w:lang w:val="en-AU" w:eastAsia="en-AU"/>
                <w14:ligatures w14:val="standardContextual"/>
              </w:rPr>
              <w:tab/>
            </w:r>
            <w:r w:rsidRPr="00AF36D2" w:rsidR="00AB1CD4">
              <w:rPr>
                <w:rStyle w:val="Hyperlink"/>
                <w:noProof/>
              </w:rPr>
              <w:t>Activity Report</w:t>
            </w:r>
            <w:r w:rsidR="00AB1CD4">
              <w:rPr>
                <w:noProof/>
                <w:webHidden/>
              </w:rPr>
              <w:tab/>
            </w:r>
            <w:r w:rsidR="00AB1CD4">
              <w:rPr>
                <w:noProof/>
                <w:webHidden/>
              </w:rPr>
              <w:fldChar w:fldCharType="begin"/>
            </w:r>
            <w:r w:rsidR="00AB1CD4">
              <w:rPr>
                <w:noProof/>
                <w:webHidden/>
              </w:rPr>
              <w:instrText xml:space="preserve"> PAGEREF _Toc145065927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471AD4AD" w14:textId="30E85BBF">
          <w:pPr>
            <w:pStyle w:val="TOC3"/>
            <w:tabs>
              <w:tab w:val="left" w:pos="1320"/>
              <w:tab w:val="right" w:pos="9010"/>
            </w:tabs>
            <w:rPr>
              <w:rFonts w:cstheme="minorBidi"/>
              <w:noProof/>
              <w:kern w:val="2"/>
              <w:lang w:val="en-AU" w:eastAsia="en-AU"/>
              <w14:ligatures w14:val="standardContextual"/>
            </w:rPr>
          </w:pPr>
          <w:hyperlink w:history="1" w:anchor="_Toc145065928">
            <w:r w:rsidRPr="00AF36D2" w:rsidR="00AB1CD4">
              <w:rPr>
                <w:rStyle w:val="Hyperlink"/>
                <w:noProof/>
              </w:rPr>
              <w:t>4.1.4.</w:t>
            </w:r>
            <w:r w:rsidR="00AB1CD4">
              <w:rPr>
                <w:rFonts w:cstheme="minorBidi"/>
                <w:noProof/>
                <w:kern w:val="2"/>
                <w:lang w:val="en-AU" w:eastAsia="en-AU"/>
                <w14:ligatures w14:val="standardContextual"/>
              </w:rPr>
              <w:tab/>
            </w:r>
            <w:r w:rsidRPr="00AF36D2" w:rsidR="00AB1CD4">
              <w:rPr>
                <w:rStyle w:val="Hyperlink"/>
                <w:noProof/>
              </w:rPr>
              <w:t>Daily Usage Report</w:t>
            </w:r>
            <w:r w:rsidR="00AB1CD4">
              <w:rPr>
                <w:noProof/>
                <w:webHidden/>
              </w:rPr>
              <w:tab/>
            </w:r>
            <w:r w:rsidR="00AB1CD4">
              <w:rPr>
                <w:noProof/>
                <w:webHidden/>
              </w:rPr>
              <w:fldChar w:fldCharType="begin"/>
            </w:r>
            <w:r w:rsidR="00AB1CD4">
              <w:rPr>
                <w:noProof/>
                <w:webHidden/>
              </w:rPr>
              <w:instrText xml:space="preserve"> PAGEREF _Toc145065928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6B5DD5A0" w14:textId="5DA5F0AD">
          <w:pPr>
            <w:pStyle w:val="TOC3"/>
            <w:tabs>
              <w:tab w:val="left" w:pos="1320"/>
              <w:tab w:val="right" w:pos="9010"/>
            </w:tabs>
            <w:rPr>
              <w:rFonts w:cstheme="minorBidi"/>
              <w:noProof/>
              <w:kern w:val="2"/>
              <w:lang w:val="en-AU" w:eastAsia="en-AU"/>
              <w14:ligatures w14:val="standardContextual"/>
            </w:rPr>
          </w:pPr>
          <w:hyperlink w:history="1" w:anchor="_Toc145065929">
            <w:r w:rsidRPr="00AF36D2" w:rsidR="00AB1CD4">
              <w:rPr>
                <w:rStyle w:val="Hyperlink"/>
                <w:noProof/>
              </w:rPr>
              <w:t>4.1.5.</w:t>
            </w:r>
            <w:r w:rsidR="00AB1CD4">
              <w:rPr>
                <w:rFonts w:cstheme="minorBidi"/>
                <w:noProof/>
                <w:kern w:val="2"/>
                <w:lang w:val="en-AU" w:eastAsia="en-AU"/>
                <w14:ligatures w14:val="standardContextual"/>
              </w:rPr>
              <w:tab/>
            </w:r>
            <w:r w:rsidRPr="00AF36D2" w:rsidR="00AB1CD4">
              <w:rPr>
                <w:rStyle w:val="Hyperlink"/>
                <w:noProof/>
              </w:rPr>
              <w:t>Dispatch Location Report</w:t>
            </w:r>
            <w:r w:rsidR="00AB1CD4">
              <w:rPr>
                <w:noProof/>
                <w:webHidden/>
              </w:rPr>
              <w:tab/>
            </w:r>
            <w:r w:rsidR="00AB1CD4">
              <w:rPr>
                <w:noProof/>
                <w:webHidden/>
              </w:rPr>
              <w:fldChar w:fldCharType="begin"/>
            </w:r>
            <w:r w:rsidR="00AB1CD4">
              <w:rPr>
                <w:noProof/>
                <w:webHidden/>
              </w:rPr>
              <w:instrText xml:space="preserve"> PAGEREF _Toc145065929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09D940BB" w14:textId="3BB7215F">
          <w:pPr>
            <w:pStyle w:val="TOC3"/>
            <w:tabs>
              <w:tab w:val="left" w:pos="1320"/>
              <w:tab w:val="right" w:pos="9010"/>
            </w:tabs>
            <w:rPr>
              <w:rFonts w:cstheme="minorBidi"/>
              <w:noProof/>
              <w:kern w:val="2"/>
              <w:lang w:val="en-AU" w:eastAsia="en-AU"/>
              <w14:ligatures w14:val="standardContextual"/>
            </w:rPr>
          </w:pPr>
          <w:hyperlink w:history="1" w:anchor="_Toc145065930">
            <w:r w:rsidRPr="00AF36D2" w:rsidR="00AB1CD4">
              <w:rPr>
                <w:rStyle w:val="Hyperlink"/>
                <w:noProof/>
              </w:rPr>
              <w:t>4.1.6.</w:t>
            </w:r>
            <w:r w:rsidR="00AB1CD4">
              <w:rPr>
                <w:rFonts w:cstheme="minorBidi"/>
                <w:noProof/>
                <w:kern w:val="2"/>
                <w:lang w:val="en-AU" w:eastAsia="en-AU"/>
                <w14:ligatures w14:val="standardContextual"/>
              </w:rPr>
              <w:tab/>
            </w:r>
            <w:r w:rsidRPr="00AF36D2" w:rsidR="00AB1CD4">
              <w:rPr>
                <w:rStyle w:val="Hyperlink"/>
                <w:noProof/>
              </w:rPr>
              <w:t>Driver Logon Period Report</w:t>
            </w:r>
            <w:r w:rsidR="00AB1CD4">
              <w:rPr>
                <w:noProof/>
                <w:webHidden/>
              </w:rPr>
              <w:tab/>
            </w:r>
            <w:r w:rsidR="00AB1CD4">
              <w:rPr>
                <w:noProof/>
                <w:webHidden/>
              </w:rPr>
              <w:fldChar w:fldCharType="begin"/>
            </w:r>
            <w:r w:rsidR="00AB1CD4">
              <w:rPr>
                <w:noProof/>
                <w:webHidden/>
              </w:rPr>
              <w:instrText xml:space="preserve"> PAGEREF _Toc145065930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6E950518" w14:textId="3AF03CCD">
          <w:pPr>
            <w:pStyle w:val="TOC3"/>
            <w:tabs>
              <w:tab w:val="left" w:pos="1320"/>
              <w:tab w:val="right" w:pos="9010"/>
            </w:tabs>
            <w:rPr>
              <w:rFonts w:cstheme="minorBidi"/>
              <w:noProof/>
              <w:kern w:val="2"/>
              <w:lang w:val="en-AU" w:eastAsia="en-AU"/>
              <w14:ligatures w14:val="standardContextual"/>
            </w:rPr>
          </w:pPr>
          <w:hyperlink w:history="1" w:anchor="_Toc145065931">
            <w:r w:rsidRPr="00AF36D2" w:rsidR="00AB1CD4">
              <w:rPr>
                <w:rStyle w:val="Hyperlink"/>
                <w:noProof/>
              </w:rPr>
              <w:t>4.1.7.</w:t>
            </w:r>
            <w:r w:rsidR="00AB1CD4">
              <w:rPr>
                <w:rFonts w:cstheme="minorBidi"/>
                <w:noProof/>
                <w:kern w:val="2"/>
                <w:lang w:val="en-AU" w:eastAsia="en-AU"/>
                <w14:ligatures w14:val="standardContextual"/>
              </w:rPr>
              <w:tab/>
            </w:r>
            <w:r w:rsidRPr="00AF36D2" w:rsidR="00AB1CD4">
              <w:rPr>
                <w:rStyle w:val="Hyperlink"/>
                <w:noProof/>
              </w:rPr>
              <w:t>Driver Logon Report</w:t>
            </w:r>
            <w:r w:rsidR="00AB1CD4">
              <w:rPr>
                <w:noProof/>
                <w:webHidden/>
              </w:rPr>
              <w:tab/>
            </w:r>
            <w:r w:rsidR="00AB1CD4">
              <w:rPr>
                <w:noProof/>
                <w:webHidden/>
              </w:rPr>
              <w:fldChar w:fldCharType="begin"/>
            </w:r>
            <w:r w:rsidR="00AB1CD4">
              <w:rPr>
                <w:noProof/>
                <w:webHidden/>
              </w:rPr>
              <w:instrText xml:space="preserve"> PAGEREF _Toc145065931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65F16EA4" w14:textId="66FB199D">
          <w:pPr>
            <w:pStyle w:val="TOC3"/>
            <w:tabs>
              <w:tab w:val="left" w:pos="1320"/>
              <w:tab w:val="right" w:pos="9010"/>
            </w:tabs>
            <w:rPr>
              <w:rFonts w:cstheme="minorBidi"/>
              <w:noProof/>
              <w:kern w:val="2"/>
              <w:lang w:val="en-AU" w:eastAsia="en-AU"/>
              <w14:ligatures w14:val="standardContextual"/>
            </w:rPr>
          </w:pPr>
          <w:hyperlink w:history="1" w:anchor="_Toc145065932">
            <w:r w:rsidRPr="00AF36D2" w:rsidR="00AB1CD4">
              <w:rPr>
                <w:rStyle w:val="Hyperlink"/>
                <w:noProof/>
              </w:rPr>
              <w:t>4.1.8.</w:t>
            </w:r>
            <w:r w:rsidR="00AB1CD4">
              <w:rPr>
                <w:rFonts w:cstheme="minorBidi"/>
                <w:noProof/>
                <w:kern w:val="2"/>
                <w:lang w:val="en-AU" w:eastAsia="en-AU"/>
                <w14:ligatures w14:val="standardContextual"/>
              </w:rPr>
              <w:tab/>
            </w:r>
            <w:r w:rsidRPr="00AF36D2" w:rsidR="00AB1CD4">
              <w:rPr>
                <w:rStyle w:val="Hyperlink"/>
                <w:noProof/>
              </w:rPr>
              <w:t>Emergency Log Report</w:t>
            </w:r>
            <w:r w:rsidR="00AB1CD4">
              <w:rPr>
                <w:noProof/>
                <w:webHidden/>
              </w:rPr>
              <w:tab/>
            </w:r>
            <w:r w:rsidR="00AB1CD4">
              <w:rPr>
                <w:noProof/>
                <w:webHidden/>
              </w:rPr>
              <w:fldChar w:fldCharType="begin"/>
            </w:r>
            <w:r w:rsidR="00AB1CD4">
              <w:rPr>
                <w:noProof/>
                <w:webHidden/>
              </w:rPr>
              <w:instrText xml:space="preserve"> PAGEREF _Toc145065932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7A2E6C68" w14:textId="2CA87DA9">
          <w:pPr>
            <w:pStyle w:val="TOC3"/>
            <w:tabs>
              <w:tab w:val="left" w:pos="1320"/>
              <w:tab w:val="right" w:pos="9010"/>
            </w:tabs>
            <w:rPr>
              <w:rFonts w:cstheme="minorBidi"/>
              <w:noProof/>
              <w:kern w:val="2"/>
              <w:lang w:val="en-AU" w:eastAsia="en-AU"/>
              <w14:ligatures w14:val="standardContextual"/>
            </w:rPr>
          </w:pPr>
          <w:hyperlink w:history="1" w:anchor="_Toc145065933">
            <w:r w:rsidRPr="00AF36D2" w:rsidR="00AB1CD4">
              <w:rPr>
                <w:rStyle w:val="Hyperlink"/>
                <w:noProof/>
              </w:rPr>
              <w:t>4.1.9.</w:t>
            </w:r>
            <w:r w:rsidR="00AB1CD4">
              <w:rPr>
                <w:rFonts w:cstheme="minorBidi"/>
                <w:noProof/>
                <w:kern w:val="2"/>
                <w:lang w:val="en-AU" w:eastAsia="en-AU"/>
                <w14:ligatures w14:val="standardContextual"/>
              </w:rPr>
              <w:tab/>
            </w:r>
            <w:r w:rsidRPr="00AF36D2" w:rsidR="00AB1CD4">
              <w:rPr>
                <w:rStyle w:val="Hyperlink"/>
                <w:noProof/>
              </w:rPr>
              <w:t>Fleet Services Status Report</w:t>
            </w:r>
            <w:r w:rsidR="00AB1CD4">
              <w:rPr>
                <w:noProof/>
                <w:webHidden/>
              </w:rPr>
              <w:tab/>
            </w:r>
            <w:r w:rsidR="00AB1CD4">
              <w:rPr>
                <w:noProof/>
                <w:webHidden/>
              </w:rPr>
              <w:fldChar w:fldCharType="begin"/>
            </w:r>
            <w:r w:rsidR="00AB1CD4">
              <w:rPr>
                <w:noProof/>
                <w:webHidden/>
              </w:rPr>
              <w:instrText xml:space="preserve"> PAGEREF _Toc145065933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6201C206" w14:textId="5812DEF0">
          <w:pPr>
            <w:pStyle w:val="TOC3"/>
            <w:tabs>
              <w:tab w:val="left" w:pos="1320"/>
              <w:tab w:val="right" w:pos="9010"/>
            </w:tabs>
            <w:rPr>
              <w:rFonts w:cstheme="minorBidi"/>
              <w:noProof/>
              <w:kern w:val="2"/>
              <w:lang w:val="en-AU" w:eastAsia="en-AU"/>
              <w14:ligatures w14:val="standardContextual"/>
            </w:rPr>
          </w:pPr>
          <w:hyperlink w:history="1" w:anchor="_Toc145065934">
            <w:r w:rsidRPr="00AF36D2" w:rsidR="00AB1CD4">
              <w:rPr>
                <w:rStyle w:val="Hyperlink"/>
                <w:noProof/>
              </w:rPr>
              <w:t>4.1.10.</w:t>
            </w:r>
            <w:r w:rsidR="00AB1CD4">
              <w:rPr>
                <w:rFonts w:cstheme="minorBidi"/>
                <w:noProof/>
                <w:kern w:val="2"/>
                <w:lang w:val="en-AU" w:eastAsia="en-AU"/>
                <w14:ligatures w14:val="standardContextual"/>
              </w:rPr>
              <w:tab/>
            </w:r>
            <w:r w:rsidRPr="00AF36D2" w:rsidR="00AB1CD4">
              <w:rPr>
                <w:rStyle w:val="Hyperlink"/>
                <w:noProof/>
              </w:rPr>
              <w:t>Fleet Utilisation Report and Summary Report</w:t>
            </w:r>
            <w:r w:rsidR="00AB1CD4">
              <w:rPr>
                <w:noProof/>
                <w:webHidden/>
              </w:rPr>
              <w:tab/>
            </w:r>
            <w:r w:rsidR="00AB1CD4">
              <w:rPr>
                <w:noProof/>
                <w:webHidden/>
              </w:rPr>
              <w:fldChar w:fldCharType="begin"/>
            </w:r>
            <w:r w:rsidR="00AB1CD4">
              <w:rPr>
                <w:noProof/>
                <w:webHidden/>
              </w:rPr>
              <w:instrText xml:space="preserve"> PAGEREF _Toc145065934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787D3DE9" w14:textId="218F632A">
          <w:pPr>
            <w:pStyle w:val="TOC3"/>
            <w:tabs>
              <w:tab w:val="left" w:pos="1320"/>
              <w:tab w:val="right" w:pos="9010"/>
            </w:tabs>
            <w:rPr>
              <w:rFonts w:cstheme="minorBidi"/>
              <w:noProof/>
              <w:kern w:val="2"/>
              <w:lang w:val="en-AU" w:eastAsia="en-AU"/>
              <w14:ligatures w14:val="standardContextual"/>
            </w:rPr>
          </w:pPr>
          <w:hyperlink w:history="1" w:anchor="_Toc145065935">
            <w:r w:rsidRPr="00AF36D2" w:rsidR="00AB1CD4">
              <w:rPr>
                <w:rStyle w:val="Hyperlink"/>
                <w:noProof/>
              </w:rPr>
              <w:t>4.1.11.</w:t>
            </w:r>
            <w:r w:rsidR="00AB1CD4">
              <w:rPr>
                <w:rFonts w:cstheme="minorBidi"/>
                <w:noProof/>
                <w:kern w:val="2"/>
                <w:lang w:val="en-AU" w:eastAsia="en-AU"/>
                <w14:ligatures w14:val="standardContextual"/>
              </w:rPr>
              <w:tab/>
            </w:r>
            <w:r w:rsidRPr="00AF36D2" w:rsidR="00AB1CD4">
              <w:rPr>
                <w:rStyle w:val="Hyperlink"/>
                <w:noProof/>
              </w:rPr>
              <w:t>Geo-fence Report</w:t>
            </w:r>
            <w:r w:rsidR="00AB1CD4">
              <w:rPr>
                <w:noProof/>
                <w:webHidden/>
              </w:rPr>
              <w:tab/>
            </w:r>
            <w:r w:rsidR="00AB1CD4">
              <w:rPr>
                <w:noProof/>
                <w:webHidden/>
              </w:rPr>
              <w:fldChar w:fldCharType="begin"/>
            </w:r>
            <w:r w:rsidR="00AB1CD4">
              <w:rPr>
                <w:noProof/>
                <w:webHidden/>
              </w:rPr>
              <w:instrText xml:space="preserve"> PAGEREF _Toc145065935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77BD1CC3" w14:textId="07F318F1">
          <w:pPr>
            <w:pStyle w:val="TOC3"/>
            <w:tabs>
              <w:tab w:val="left" w:pos="1320"/>
              <w:tab w:val="right" w:pos="9010"/>
            </w:tabs>
            <w:rPr>
              <w:rFonts w:cstheme="minorBidi"/>
              <w:noProof/>
              <w:kern w:val="2"/>
              <w:lang w:val="en-AU" w:eastAsia="en-AU"/>
              <w14:ligatures w14:val="standardContextual"/>
            </w:rPr>
          </w:pPr>
          <w:hyperlink w:history="1" w:anchor="_Toc145065936">
            <w:r w:rsidRPr="00AF36D2" w:rsidR="00AB1CD4">
              <w:rPr>
                <w:rStyle w:val="Hyperlink"/>
                <w:noProof/>
              </w:rPr>
              <w:t>4.1.12.</w:t>
            </w:r>
            <w:r w:rsidR="00AB1CD4">
              <w:rPr>
                <w:rFonts w:cstheme="minorBidi"/>
                <w:noProof/>
                <w:kern w:val="2"/>
                <w:lang w:val="en-AU" w:eastAsia="en-AU"/>
                <w14:ligatures w14:val="standardContextual"/>
              </w:rPr>
              <w:tab/>
            </w:r>
            <w:r w:rsidRPr="00AF36D2" w:rsidR="00AB1CD4">
              <w:rPr>
                <w:rStyle w:val="Hyperlink"/>
                <w:noProof/>
              </w:rPr>
              <w:t>Graphical Report</w:t>
            </w:r>
            <w:r w:rsidR="00AB1CD4">
              <w:rPr>
                <w:noProof/>
                <w:webHidden/>
              </w:rPr>
              <w:tab/>
            </w:r>
            <w:r w:rsidR="00AB1CD4">
              <w:rPr>
                <w:noProof/>
                <w:webHidden/>
              </w:rPr>
              <w:fldChar w:fldCharType="begin"/>
            </w:r>
            <w:r w:rsidR="00AB1CD4">
              <w:rPr>
                <w:noProof/>
                <w:webHidden/>
              </w:rPr>
              <w:instrText xml:space="preserve"> PAGEREF _Toc145065936 \h </w:instrText>
            </w:r>
            <w:r w:rsidR="00AB1CD4">
              <w:rPr>
                <w:noProof/>
                <w:webHidden/>
              </w:rPr>
            </w:r>
            <w:r w:rsidR="00AB1CD4">
              <w:rPr>
                <w:noProof/>
                <w:webHidden/>
              </w:rPr>
              <w:fldChar w:fldCharType="separate"/>
            </w:r>
            <w:r w:rsidR="00422CB8">
              <w:rPr>
                <w:noProof/>
                <w:webHidden/>
              </w:rPr>
              <w:t>9</w:t>
            </w:r>
            <w:r w:rsidR="00AB1CD4">
              <w:rPr>
                <w:noProof/>
                <w:webHidden/>
              </w:rPr>
              <w:fldChar w:fldCharType="end"/>
            </w:r>
          </w:hyperlink>
        </w:p>
        <w:p w:rsidR="00AB1CD4" w:rsidRDefault="00000000" w14:paraId="2D054E44" w14:textId="70897116">
          <w:pPr>
            <w:pStyle w:val="TOC3"/>
            <w:tabs>
              <w:tab w:val="left" w:pos="1320"/>
              <w:tab w:val="right" w:pos="9010"/>
            </w:tabs>
            <w:rPr>
              <w:rFonts w:cstheme="minorBidi"/>
              <w:noProof/>
              <w:kern w:val="2"/>
              <w:lang w:val="en-AU" w:eastAsia="en-AU"/>
              <w14:ligatures w14:val="standardContextual"/>
            </w:rPr>
          </w:pPr>
          <w:hyperlink w:history="1" w:anchor="_Toc145065937">
            <w:r w:rsidRPr="00AF36D2" w:rsidR="00AB1CD4">
              <w:rPr>
                <w:rStyle w:val="Hyperlink"/>
                <w:noProof/>
              </w:rPr>
              <w:t>4.1.13.</w:t>
            </w:r>
            <w:r w:rsidR="00AB1CD4">
              <w:rPr>
                <w:rFonts w:cstheme="minorBidi"/>
                <w:noProof/>
                <w:kern w:val="2"/>
                <w:lang w:val="en-AU" w:eastAsia="en-AU"/>
                <w14:ligatures w14:val="standardContextual"/>
              </w:rPr>
              <w:tab/>
            </w:r>
            <w:r w:rsidRPr="00AF36D2" w:rsidR="00AB1CD4">
              <w:rPr>
                <w:rStyle w:val="Hyperlink"/>
                <w:noProof/>
              </w:rPr>
              <w:t>Idle breakdown report</w:t>
            </w:r>
            <w:r w:rsidR="00AB1CD4">
              <w:rPr>
                <w:noProof/>
                <w:webHidden/>
              </w:rPr>
              <w:tab/>
            </w:r>
            <w:r w:rsidR="00AB1CD4">
              <w:rPr>
                <w:noProof/>
                <w:webHidden/>
              </w:rPr>
              <w:fldChar w:fldCharType="begin"/>
            </w:r>
            <w:r w:rsidR="00AB1CD4">
              <w:rPr>
                <w:noProof/>
                <w:webHidden/>
              </w:rPr>
              <w:instrText xml:space="preserve"> PAGEREF _Toc145065937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3F98500F" w14:textId="7FC713DF">
          <w:pPr>
            <w:pStyle w:val="TOC3"/>
            <w:tabs>
              <w:tab w:val="left" w:pos="1320"/>
              <w:tab w:val="right" w:pos="9010"/>
            </w:tabs>
            <w:rPr>
              <w:rFonts w:cstheme="minorBidi"/>
              <w:noProof/>
              <w:kern w:val="2"/>
              <w:lang w:val="en-AU" w:eastAsia="en-AU"/>
              <w14:ligatures w14:val="standardContextual"/>
            </w:rPr>
          </w:pPr>
          <w:hyperlink w:history="1" w:anchor="_Toc145065938">
            <w:r w:rsidRPr="00AF36D2" w:rsidR="00AB1CD4">
              <w:rPr>
                <w:rStyle w:val="Hyperlink"/>
                <w:noProof/>
              </w:rPr>
              <w:t>4.1.14.</w:t>
            </w:r>
            <w:r w:rsidR="00AB1CD4">
              <w:rPr>
                <w:rFonts w:cstheme="minorBidi"/>
                <w:noProof/>
                <w:kern w:val="2"/>
                <w:lang w:val="en-AU" w:eastAsia="en-AU"/>
                <w14:ligatures w14:val="standardContextual"/>
              </w:rPr>
              <w:tab/>
            </w:r>
            <w:r w:rsidRPr="00AF36D2" w:rsidR="00AB1CD4">
              <w:rPr>
                <w:rStyle w:val="Hyperlink"/>
                <w:noProof/>
              </w:rPr>
              <w:t>Maintenance log report</w:t>
            </w:r>
            <w:r w:rsidR="00AB1CD4">
              <w:rPr>
                <w:noProof/>
                <w:webHidden/>
              </w:rPr>
              <w:tab/>
            </w:r>
            <w:r w:rsidR="00AB1CD4">
              <w:rPr>
                <w:noProof/>
                <w:webHidden/>
              </w:rPr>
              <w:fldChar w:fldCharType="begin"/>
            </w:r>
            <w:r w:rsidR="00AB1CD4">
              <w:rPr>
                <w:noProof/>
                <w:webHidden/>
              </w:rPr>
              <w:instrText xml:space="preserve"> PAGEREF _Toc145065938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5144229E" w14:textId="2952DA4B">
          <w:pPr>
            <w:pStyle w:val="TOC3"/>
            <w:tabs>
              <w:tab w:val="left" w:pos="1320"/>
              <w:tab w:val="right" w:pos="9010"/>
            </w:tabs>
            <w:rPr>
              <w:rFonts w:cstheme="minorBidi"/>
              <w:noProof/>
              <w:kern w:val="2"/>
              <w:lang w:val="en-AU" w:eastAsia="en-AU"/>
              <w14:ligatures w14:val="standardContextual"/>
            </w:rPr>
          </w:pPr>
          <w:hyperlink w:history="1" w:anchor="_Toc145065939">
            <w:r w:rsidRPr="00AF36D2" w:rsidR="00AB1CD4">
              <w:rPr>
                <w:rStyle w:val="Hyperlink"/>
                <w:noProof/>
              </w:rPr>
              <w:t>4.1.15.</w:t>
            </w:r>
            <w:r w:rsidR="00AB1CD4">
              <w:rPr>
                <w:rFonts w:cstheme="minorBidi"/>
                <w:noProof/>
                <w:kern w:val="2"/>
                <w:lang w:val="en-AU" w:eastAsia="en-AU"/>
                <w14:ligatures w14:val="standardContextual"/>
              </w:rPr>
              <w:tab/>
            </w:r>
            <w:r w:rsidRPr="00AF36D2" w:rsidR="00AB1CD4">
              <w:rPr>
                <w:rStyle w:val="Hyperlink"/>
                <w:noProof/>
              </w:rPr>
              <w:t>Map Tag Zone Report</w:t>
            </w:r>
            <w:r w:rsidR="00AB1CD4">
              <w:rPr>
                <w:noProof/>
                <w:webHidden/>
              </w:rPr>
              <w:tab/>
            </w:r>
            <w:r w:rsidR="00AB1CD4">
              <w:rPr>
                <w:noProof/>
                <w:webHidden/>
              </w:rPr>
              <w:fldChar w:fldCharType="begin"/>
            </w:r>
            <w:r w:rsidR="00AB1CD4">
              <w:rPr>
                <w:noProof/>
                <w:webHidden/>
              </w:rPr>
              <w:instrText xml:space="preserve"> PAGEREF _Toc145065939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3DF0F911" w14:textId="7FC34986">
          <w:pPr>
            <w:pStyle w:val="TOC3"/>
            <w:tabs>
              <w:tab w:val="left" w:pos="1320"/>
              <w:tab w:val="right" w:pos="9010"/>
            </w:tabs>
            <w:rPr>
              <w:rFonts w:cstheme="minorBidi"/>
              <w:noProof/>
              <w:kern w:val="2"/>
              <w:lang w:val="en-AU" w:eastAsia="en-AU"/>
              <w14:ligatures w14:val="standardContextual"/>
            </w:rPr>
          </w:pPr>
          <w:hyperlink w:history="1" w:anchor="_Toc145065940">
            <w:r w:rsidRPr="00AF36D2" w:rsidR="00AB1CD4">
              <w:rPr>
                <w:rStyle w:val="Hyperlink"/>
                <w:noProof/>
              </w:rPr>
              <w:t>4.1.16.</w:t>
            </w:r>
            <w:r w:rsidR="00AB1CD4">
              <w:rPr>
                <w:rFonts w:cstheme="minorBidi"/>
                <w:noProof/>
                <w:kern w:val="2"/>
                <w:lang w:val="en-AU" w:eastAsia="en-AU"/>
                <w14:ligatures w14:val="standardContextual"/>
              </w:rPr>
              <w:tab/>
            </w:r>
            <w:r w:rsidRPr="00AF36D2" w:rsidR="00AB1CD4">
              <w:rPr>
                <w:rStyle w:val="Hyperlink"/>
                <w:noProof/>
              </w:rPr>
              <w:t>Trip Report</w:t>
            </w:r>
            <w:r w:rsidR="00AB1CD4">
              <w:rPr>
                <w:noProof/>
                <w:webHidden/>
              </w:rPr>
              <w:tab/>
            </w:r>
            <w:r w:rsidR="00AB1CD4">
              <w:rPr>
                <w:noProof/>
                <w:webHidden/>
              </w:rPr>
              <w:fldChar w:fldCharType="begin"/>
            </w:r>
            <w:r w:rsidR="00AB1CD4">
              <w:rPr>
                <w:noProof/>
                <w:webHidden/>
              </w:rPr>
              <w:instrText xml:space="preserve"> PAGEREF _Toc145065940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608FC9B4" w14:textId="283DE66F">
          <w:pPr>
            <w:pStyle w:val="TOC3"/>
            <w:tabs>
              <w:tab w:val="left" w:pos="1320"/>
              <w:tab w:val="right" w:pos="9010"/>
            </w:tabs>
            <w:rPr>
              <w:rFonts w:cstheme="minorBidi"/>
              <w:noProof/>
              <w:kern w:val="2"/>
              <w:lang w:val="en-AU" w:eastAsia="en-AU"/>
              <w14:ligatures w14:val="standardContextual"/>
            </w:rPr>
          </w:pPr>
          <w:hyperlink w:history="1" w:anchor="_Toc145065941">
            <w:r w:rsidRPr="00AF36D2" w:rsidR="00AB1CD4">
              <w:rPr>
                <w:rStyle w:val="Hyperlink"/>
                <w:noProof/>
              </w:rPr>
              <w:t>4.1.17.</w:t>
            </w:r>
            <w:r w:rsidR="00AB1CD4">
              <w:rPr>
                <w:rFonts w:cstheme="minorBidi"/>
                <w:noProof/>
                <w:kern w:val="2"/>
                <w:lang w:val="en-AU" w:eastAsia="en-AU"/>
                <w14:ligatures w14:val="standardContextual"/>
              </w:rPr>
              <w:tab/>
            </w:r>
            <w:r w:rsidRPr="00AF36D2" w:rsidR="00AB1CD4">
              <w:rPr>
                <w:rStyle w:val="Hyperlink"/>
                <w:noProof/>
              </w:rPr>
              <w:t>Trips Out of Geo-fence Report</w:t>
            </w:r>
            <w:r w:rsidR="00AB1CD4">
              <w:rPr>
                <w:noProof/>
                <w:webHidden/>
              </w:rPr>
              <w:tab/>
            </w:r>
            <w:r w:rsidR="00AB1CD4">
              <w:rPr>
                <w:noProof/>
                <w:webHidden/>
              </w:rPr>
              <w:fldChar w:fldCharType="begin"/>
            </w:r>
            <w:r w:rsidR="00AB1CD4">
              <w:rPr>
                <w:noProof/>
                <w:webHidden/>
              </w:rPr>
              <w:instrText xml:space="preserve"> PAGEREF _Toc145065941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0739F801" w14:textId="3A498F61">
          <w:pPr>
            <w:pStyle w:val="TOC3"/>
            <w:tabs>
              <w:tab w:val="left" w:pos="1320"/>
              <w:tab w:val="right" w:pos="9010"/>
            </w:tabs>
            <w:rPr>
              <w:rFonts w:cstheme="minorBidi"/>
              <w:noProof/>
              <w:kern w:val="2"/>
              <w:lang w:val="en-AU" w:eastAsia="en-AU"/>
              <w14:ligatures w14:val="standardContextual"/>
            </w:rPr>
          </w:pPr>
          <w:hyperlink w:history="1" w:anchor="_Toc145065942">
            <w:r w:rsidRPr="00AF36D2" w:rsidR="00AB1CD4">
              <w:rPr>
                <w:rStyle w:val="Hyperlink"/>
                <w:noProof/>
              </w:rPr>
              <w:t>4.1.18.</w:t>
            </w:r>
            <w:r w:rsidR="00AB1CD4">
              <w:rPr>
                <w:rFonts w:cstheme="minorBidi"/>
                <w:noProof/>
                <w:kern w:val="2"/>
                <w:lang w:val="en-AU" w:eastAsia="en-AU"/>
                <w14:ligatures w14:val="standardContextual"/>
              </w:rPr>
              <w:tab/>
            </w:r>
            <w:r w:rsidRPr="00AF36D2" w:rsidR="00AB1CD4">
              <w:rPr>
                <w:rStyle w:val="Hyperlink"/>
                <w:noProof/>
              </w:rPr>
              <w:t>Vehicle Behaviour Report</w:t>
            </w:r>
            <w:r w:rsidR="00AB1CD4">
              <w:rPr>
                <w:noProof/>
                <w:webHidden/>
              </w:rPr>
              <w:tab/>
            </w:r>
            <w:r w:rsidR="00AB1CD4">
              <w:rPr>
                <w:noProof/>
                <w:webHidden/>
              </w:rPr>
              <w:fldChar w:fldCharType="begin"/>
            </w:r>
            <w:r w:rsidR="00AB1CD4">
              <w:rPr>
                <w:noProof/>
                <w:webHidden/>
              </w:rPr>
              <w:instrText xml:space="preserve"> PAGEREF _Toc145065942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55EBEA45" w14:textId="747542B0">
          <w:pPr>
            <w:pStyle w:val="TOC3"/>
            <w:tabs>
              <w:tab w:val="left" w:pos="1320"/>
              <w:tab w:val="right" w:pos="9010"/>
            </w:tabs>
            <w:rPr>
              <w:rFonts w:cstheme="minorBidi"/>
              <w:noProof/>
              <w:kern w:val="2"/>
              <w:lang w:val="en-AU" w:eastAsia="en-AU"/>
              <w14:ligatures w14:val="standardContextual"/>
            </w:rPr>
          </w:pPr>
          <w:hyperlink w:history="1" w:anchor="_Toc145065943">
            <w:r w:rsidRPr="00AF36D2" w:rsidR="00AB1CD4">
              <w:rPr>
                <w:rStyle w:val="Hyperlink"/>
                <w:noProof/>
              </w:rPr>
              <w:t>4.1.19.</w:t>
            </w:r>
            <w:r w:rsidR="00AB1CD4">
              <w:rPr>
                <w:rFonts w:cstheme="minorBidi"/>
                <w:noProof/>
                <w:kern w:val="2"/>
                <w:lang w:val="en-AU" w:eastAsia="en-AU"/>
                <w14:ligatures w14:val="standardContextual"/>
              </w:rPr>
              <w:tab/>
            </w:r>
            <w:r w:rsidRPr="00AF36D2" w:rsidR="00AB1CD4">
              <w:rPr>
                <w:rStyle w:val="Hyperlink"/>
                <w:noProof/>
              </w:rPr>
              <w:t>Vehicle Stops Report</w:t>
            </w:r>
            <w:r w:rsidR="00AB1CD4">
              <w:rPr>
                <w:noProof/>
                <w:webHidden/>
              </w:rPr>
              <w:tab/>
            </w:r>
            <w:r w:rsidR="00AB1CD4">
              <w:rPr>
                <w:noProof/>
                <w:webHidden/>
              </w:rPr>
              <w:fldChar w:fldCharType="begin"/>
            </w:r>
            <w:r w:rsidR="00AB1CD4">
              <w:rPr>
                <w:noProof/>
                <w:webHidden/>
              </w:rPr>
              <w:instrText xml:space="preserve"> PAGEREF _Toc145065943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568743D7" w14:textId="14BF81B5">
          <w:pPr>
            <w:pStyle w:val="TOC3"/>
            <w:tabs>
              <w:tab w:val="left" w:pos="1320"/>
              <w:tab w:val="right" w:pos="9010"/>
            </w:tabs>
            <w:rPr>
              <w:rFonts w:cstheme="minorBidi"/>
              <w:noProof/>
              <w:kern w:val="2"/>
              <w:lang w:val="en-AU" w:eastAsia="en-AU"/>
              <w14:ligatures w14:val="standardContextual"/>
            </w:rPr>
          </w:pPr>
          <w:hyperlink w:history="1" w:anchor="_Toc145065944">
            <w:r w:rsidRPr="00AF36D2" w:rsidR="00AB1CD4">
              <w:rPr>
                <w:rStyle w:val="Hyperlink"/>
                <w:noProof/>
              </w:rPr>
              <w:t>4.1.20.</w:t>
            </w:r>
            <w:r w:rsidR="00AB1CD4">
              <w:rPr>
                <w:rFonts w:cstheme="minorBidi"/>
                <w:noProof/>
                <w:kern w:val="2"/>
                <w:lang w:val="en-AU" w:eastAsia="en-AU"/>
                <w14:ligatures w14:val="standardContextual"/>
              </w:rPr>
              <w:tab/>
            </w:r>
            <w:r w:rsidRPr="00AF36D2" w:rsidR="00AB1CD4">
              <w:rPr>
                <w:rStyle w:val="Hyperlink"/>
                <w:noProof/>
              </w:rPr>
              <w:t>Vehicle Use Outside Booking Report</w:t>
            </w:r>
            <w:r w:rsidR="00AB1CD4">
              <w:rPr>
                <w:noProof/>
                <w:webHidden/>
              </w:rPr>
              <w:tab/>
            </w:r>
            <w:r w:rsidR="00AB1CD4">
              <w:rPr>
                <w:noProof/>
                <w:webHidden/>
              </w:rPr>
              <w:fldChar w:fldCharType="begin"/>
            </w:r>
            <w:r w:rsidR="00AB1CD4">
              <w:rPr>
                <w:noProof/>
                <w:webHidden/>
              </w:rPr>
              <w:instrText xml:space="preserve"> PAGEREF _Toc145065944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1E4262BA" w14:textId="4963D0F9">
          <w:pPr>
            <w:pStyle w:val="TOC2"/>
            <w:tabs>
              <w:tab w:val="left" w:pos="880"/>
            </w:tabs>
            <w:rPr>
              <w:rFonts w:asciiTheme="minorHAnsi" w:hAnsiTheme="minorHAnsi" w:eastAsiaTheme="minorEastAsia"/>
              <w:noProof/>
              <w:kern w:val="2"/>
              <w:lang w:val="en-AU" w:eastAsia="en-AU"/>
              <w14:ligatures w14:val="standardContextual"/>
            </w:rPr>
          </w:pPr>
          <w:hyperlink w:history="1" w:anchor="_Toc145065945">
            <w:r w:rsidRPr="00AF36D2" w:rsidR="00AB1CD4">
              <w:rPr>
                <w:rStyle w:val="Hyperlink"/>
                <w:noProof/>
              </w:rPr>
              <w:t>4.2.</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Register of Devices</w:t>
            </w:r>
            <w:r w:rsidR="00AB1CD4">
              <w:rPr>
                <w:noProof/>
                <w:webHidden/>
              </w:rPr>
              <w:tab/>
            </w:r>
            <w:r w:rsidR="00AB1CD4">
              <w:rPr>
                <w:noProof/>
                <w:webHidden/>
              </w:rPr>
              <w:fldChar w:fldCharType="begin"/>
            </w:r>
            <w:r w:rsidR="00AB1CD4">
              <w:rPr>
                <w:noProof/>
                <w:webHidden/>
              </w:rPr>
              <w:instrText xml:space="preserve"> PAGEREF _Toc145065945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73D24851" w14:textId="7E5B758E">
          <w:pPr>
            <w:pStyle w:val="TOC2"/>
            <w:tabs>
              <w:tab w:val="left" w:pos="880"/>
            </w:tabs>
            <w:rPr>
              <w:rFonts w:asciiTheme="minorHAnsi" w:hAnsiTheme="minorHAnsi" w:eastAsiaTheme="minorEastAsia"/>
              <w:noProof/>
              <w:kern w:val="2"/>
              <w:lang w:val="en-AU" w:eastAsia="en-AU"/>
              <w14:ligatures w14:val="standardContextual"/>
            </w:rPr>
          </w:pPr>
          <w:hyperlink w:history="1" w:anchor="_Toc145065946">
            <w:r w:rsidRPr="00AF36D2" w:rsidR="00AB1CD4">
              <w:rPr>
                <w:rStyle w:val="Hyperlink"/>
                <w:noProof/>
              </w:rPr>
              <w:t>4.3.</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Review of Roles and Access Permissions</w:t>
            </w:r>
            <w:r w:rsidR="00AB1CD4">
              <w:rPr>
                <w:noProof/>
                <w:webHidden/>
              </w:rPr>
              <w:tab/>
            </w:r>
            <w:r w:rsidR="00AB1CD4">
              <w:rPr>
                <w:noProof/>
                <w:webHidden/>
              </w:rPr>
              <w:fldChar w:fldCharType="begin"/>
            </w:r>
            <w:r w:rsidR="00AB1CD4">
              <w:rPr>
                <w:noProof/>
                <w:webHidden/>
              </w:rPr>
              <w:instrText xml:space="preserve"> PAGEREF _Toc145065946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652D47F4" w14:textId="65C216A0">
          <w:pPr>
            <w:pStyle w:val="TOC2"/>
            <w:tabs>
              <w:tab w:val="left" w:pos="880"/>
            </w:tabs>
            <w:rPr>
              <w:rFonts w:asciiTheme="minorHAnsi" w:hAnsiTheme="minorHAnsi" w:eastAsiaTheme="minorEastAsia"/>
              <w:noProof/>
              <w:kern w:val="2"/>
              <w:lang w:val="en-AU" w:eastAsia="en-AU"/>
              <w14:ligatures w14:val="standardContextual"/>
            </w:rPr>
          </w:pPr>
          <w:hyperlink w:history="1" w:anchor="_Toc145065947">
            <w:r w:rsidRPr="00AF36D2" w:rsidR="00AB1CD4">
              <w:rPr>
                <w:rStyle w:val="Hyperlink"/>
                <w:noProof/>
              </w:rPr>
              <w:t>4.4.</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Accessing Information for Incident Management</w:t>
            </w:r>
            <w:r w:rsidR="00AB1CD4">
              <w:rPr>
                <w:noProof/>
                <w:webHidden/>
              </w:rPr>
              <w:tab/>
            </w:r>
            <w:r w:rsidR="00AB1CD4">
              <w:rPr>
                <w:noProof/>
                <w:webHidden/>
              </w:rPr>
              <w:fldChar w:fldCharType="begin"/>
            </w:r>
            <w:r w:rsidR="00AB1CD4">
              <w:rPr>
                <w:noProof/>
                <w:webHidden/>
              </w:rPr>
              <w:instrText xml:space="preserve"> PAGEREF _Toc145065947 \h </w:instrText>
            </w:r>
            <w:r w:rsidR="00AB1CD4">
              <w:rPr>
                <w:noProof/>
                <w:webHidden/>
              </w:rPr>
            </w:r>
            <w:r w:rsidR="00AB1CD4">
              <w:rPr>
                <w:noProof/>
                <w:webHidden/>
              </w:rPr>
              <w:fldChar w:fldCharType="separate"/>
            </w:r>
            <w:r w:rsidR="00422CB8">
              <w:rPr>
                <w:noProof/>
                <w:webHidden/>
              </w:rPr>
              <w:t>10</w:t>
            </w:r>
            <w:r w:rsidR="00AB1CD4">
              <w:rPr>
                <w:noProof/>
                <w:webHidden/>
              </w:rPr>
              <w:fldChar w:fldCharType="end"/>
            </w:r>
          </w:hyperlink>
        </w:p>
        <w:p w:rsidR="00AB1CD4" w:rsidRDefault="00000000" w14:paraId="152E57A6" w14:textId="1A383935">
          <w:pPr>
            <w:pStyle w:val="TOC2"/>
            <w:tabs>
              <w:tab w:val="left" w:pos="880"/>
            </w:tabs>
            <w:rPr>
              <w:rFonts w:asciiTheme="minorHAnsi" w:hAnsiTheme="minorHAnsi" w:eastAsiaTheme="minorEastAsia"/>
              <w:noProof/>
              <w:kern w:val="2"/>
              <w:lang w:val="en-AU" w:eastAsia="en-AU"/>
              <w14:ligatures w14:val="standardContextual"/>
            </w:rPr>
          </w:pPr>
          <w:hyperlink w:history="1" w:anchor="_Toc145065948">
            <w:r w:rsidRPr="00AF36D2" w:rsidR="00AB1CD4">
              <w:rPr>
                <w:rStyle w:val="Hyperlink"/>
                <w:noProof/>
              </w:rPr>
              <w:t>4.5.</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Accessing Information for Employee Safety</w:t>
            </w:r>
            <w:r w:rsidR="00AB1CD4">
              <w:rPr>
                <w:noProof/>
                <w:webHidden/>
              </w:rPr>
              <w:tab/>
            </w:r>
            <w:r w:rsidR="00AB1CD4">
              <w:rPr>
                <w:noProof/>
                <w:webHidden/>
              </w:rPr>
              <w:fldChar w:fldCharType="begin"/>
            </w:r>
            <w:r w:rsidR="00AB1CD4">
              <w:rPr>
                <w:noProof/>
                <w:webHidden/>
              </w:rPr>
              <w:instrText xml:space="preserve"> PAGEREF _Toc145065948 \h </w:instrText>
            </w:r>
            <w:r w:rsidR="00AB1CD4">
              <w:rPr>
                <w:noProof/>
                <w:webHidden/>
              </w:rPr>
            </w:r>
            <w:r w:rsidR="00AB1CD4">
              <w:rPr>
                <w:noProof/>
                <w:webHidden/>
              </w:rPr>
              <w:fldChar w:fldCharType="separate"/>
            </w:r>
            <w:r w:rsidR="00422CB8">
              <w:rPr>
                <w:noProof/>
                <w:webHidden/>
              </w:rPr>
              <w:t>11</w:t>
            </w:r>
            <w:r w:rsidR="00AB1CD4">
              <w:rPr>
                <w:noProof/>
                <w:webHidden/>
              </w:rPr>
              <w:fldChar w:fldCharType="end"/>
            </w:r>
          </w:hyperlink>
        </w:p>
        <w:p w:rsidR="00AB1CD4" w:rsidRDefault="00000000" w14:paraId="2DE54662" w14:textId="0EE50A02">
          <w:pPr>
            <w:pStyle w:val="TOC2"/>
            <w:tabs>
              <w:tab w:val="left" w:pos="880"/>
            </w:tabs>
            <w:rPr>
              <w:rFonts w:asciiTheme="minorHAnsi" w:hAnsiTheme="minorHAnsi" w:eastAsiaTheme="minorEastAsia"/>
              <w:noProof/>
              <w:kern w:val="2"/>
              <w:lang w:val="en-AU" w:eastAsia="en-AU"/>
              <w14:ligatures w14:val="standardContextual"/>
            </w:rPr>
          </w:pPr>
          <w:hyperlink w:history="1" w:anchor="_Toc145065949">
            <w:r w:rsidRPr="00AF36D2" w:rsidR="00AB1CD4">
              <w:rPr>
                <w:rStyle w:val="Hyperlink"/>
                <w:noProof/>
              </w:rPr>
              <w:t>4.6.</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Accessing Information for Operational Reasons</w:t>
            </w:r>
            <w:r w:rsidR="00AB1CD4">
              <w:rPr>
                <w:noProof/>
                <w:webHidden/>
              </w:rPr>
              <w:tab/>
            </w:r>
            <w:r w:rsidR="00AB1CD4">
              <w:rPr>
                <w:noProof/>
                <w:webHidden/>
              </w:rPr>
              <w:fldChar w:fldCharType="begin"/>
            </w:r>
            <w:r w:rsidR="00AB1CD4">
              <w:rPr>
                <w:noProof/>
                <w:webHidden/>
              </w:rPr>
              <w:instrText xml:space="preserve"> PAGEREF _Toc145065949 \h </w:instrText>
            </w:r>
            <w:r w:rsidR="00AB1CD4">
              <w:rPr>
                <w:noProof/>
                <w:webHidden/>
              </w:rPr>
            </w:r>
            <w:r w:rsidR="00AB1CD4">
              <w:rPr>
                <w:noProof/>
                <w:webHidden/>
              </w:rPr>
              <w:fldChar w:fldCharType="separate"/>
            </w:r>
            <w:r w:rsidR="00422CB8">
              <w:rPr>
                <w:noProof/>
                <w:webHidden/>
              </w:rPr>
              <w:t>11</w:t>
            </w:r>
            <w:r w:rsidR="00AB1CD4">
              <w:rPr>
                <w:noProof/>
                <w:webHidden/>
              </w:rPr>
              <w:fldChar w:fldCharType="end"/>
            </w:r>
          </w:hyperlink>
        </w:p>
        <w:p w:rsidR="00AB1CD4" w:rsidRDefault="00000000" w14:paraId="4FC9F797" w14:textId="4998186C">
          <w:pPr>
            <w:pStyle w:val="TOC3"/>
            <w:tabs>
              <w:tab w:val="left" w:pos="1320"/>
              <w:tab w:val="right" w:pos="9010"/>
            </w:tabs>
            <w:rPr>
              <w:rFonts w:cstheme="minorBidi"/>
              <w:noProof/>
              <w:kern w:val="2"/>
              <w:lang w:val="en-AU" w:eastAsia="en-AU"/>
              <w14:ligatures w14:val="standardContextual"/>
            </w:rPr>
          </w:pPr>
          <w:hyperlink w:history="1" w:anchor="_Toc145065956">
            <w:r w:rsidRPr="00AF36D2" w:rsidR="00AB1CD4">
              <w:rPr>
                <w:rStyle w:val="Hyperlink"/>
                <w:noProof/>
              </w:rPr>
              <w:t>4.6.1.</w:t>
            </w:r>
            <w:r w:rsidR="00AB1CD4">
              <w:rPr>
                <w:rFonts w:cstheme="minorBidi"/>
                <w:noProof/>
                <w:kern w:val="2"/>
                <w:lang w:val="en-AU" w:eastAsia="en-AU"/>
                <w14:ligatures w14:val="standardContextual"/>
              </w:rPr>
              <w:tab/>
            </w:r>
            <w:r w:rsidRPr="00AF36D2" w:rsidR="00AB1CD4">
              <w:rPr>
                <w:rStyle w:val="Hyperlink"/>
                <w:noProof/>
              </w:rPr>
              <w:t>Setup of Alarms</w:t>
            </w:r>
            <w:r w:rsidR="00AB1CD4">
              <w:rPr>
                <w:noProof/>
                <w:webHidden/>
              </w:rPr>
              <w:tab/>
            </w:r>
            <w:r w:rsidR="00AB1CD4">
              <w:rPr>
                <w:noProof/>
                <w:webHidden/>
              </w:rPr>
              <w:fldChar w:fldCharType="begin"/>
            </w:r>
            <w:r w:rsidR="00AB1CD4">
              <w:rPr>
                <w:noProof/>
                <w:webHidden/>
              </w:rPr>
              <w:instrText xml:space="preserve"> PAGEREF _Toc145065956 \h </w:instrText>
            </w:r>
            <w:r w:rsidR="00AB1CD4">
              <w:rPr>
                <w:noProof/>
                <w:webHidden/>
              </w:rPr>
            </w:r>
            <w:r w:rsidR="00AB1CD4">
              <w:rPr>
                <w:noProof/>
                <w:webHidden/>
              </w:rPr>
              <w:fldChar w:fldCharType="separate"/>
            </w:r>
            <w:r w:rsidR="00422CB8">
              <w:rPr>
                <w:noProof/>
                <w:webHidden/>
              </w:rPr>
              <w:t>11</w:t>
            </w:r>
            <w:r w:rsidR="00AB1CD4">
              <w:rPr>
                <w:noProof/>
                <w:webHidden/>
              </w:rPr>
              <w:fldChar w:fldCharType="end"/>
            </w:r>
          </w:hyperlink>
        </w:p>
        <w:p w:rsidR="00AB1CD4" w:rsidRDefault="00000000" w14:paraId="122C3B78" w14:textId="15433F0F">
          <w:pPr>
            <w:pStyle w:val="TOC3"/>
            <w:tabs>
              <w:tab w:val="left" w:pos="1320"/>
              <w:tab w:val="right" w:pos="9010"/>
            </w:tabs>
            <w:rPr>
              <w:rFonts w:cstheme="minorBidi"/>
              <w:noProof/>
              <w:kern w:val="2"/>
              <w:lang w:val="en-AU" w:eastAsia="en-AU"/>
              <w14:ligatures w14:val="standardContextual"/>
            </w:rPr>
          </w:pPr>
          <w:hyperlink w:history="1" w:anchor="_Toc145065957">
            <w:r w:rsidRPr="00AF36D2" w:rsidR="00AB1CD4">
              <w:rPr>
                <w:rStyle w:val="Hyperlink"/>
                <w:noProof/>
              </w:rPr>
              <w:t>4.6.2.</w:t>
            </w:r>
            <w:r w:rsidR="00AB1CD4">
              <w:rPr>
                <w:rFonts w:cstheme="minorBidi"/>
                <w:noProof/>
                <w:kern w:val="2"/>
                <w:lang w:val="en-AU" w:eastAsia="en-AU"/>
                <w14:ligatures w14:val="standardContextual"/>
              </w:rPr>
              <w:tab/>
            </w:r>
            <w:r w:rsidRPr="00AF36D2" w:rsidR="00AB1CD4">
              <w:rPr>
                <w:rStyle w:val="Hyperlink"/>
                <w:noProof/>
              </w:rPr>
              <w:t>Setting Up and Managing Geo-fences</w:t>
            </w:r>
            <w:r w:rsidR="00AB1CD4">
              <w:rPr>
                <w:noProof/>
                <w:webHidden/>
              </w:rPr>
              <w:tab/>
            </w:r>
            <w:r w:rsidR="00AB1CD4">
              <w:rPr>
                <w:noProof/>
                <w:webHidden/>
              </w:rPr>
              <w:fldChar w:fldCharType="begin"/>
            </w:r>
            <w:r w:rsidR="00AB1CD4">
              <w:rPr>
                <w:noProof/>
                <w:webHidden/>
              </w:rPr>
              <w:instrText xml:space="preserve"> PAGEREF _Toc145065957 \h </w:instrText>
            </w:r>
            <w:r w:rsidR="00AB1CD4">
              <w:rPr>
                <w:noProof/>
                <w:webHidden/>
              </w:rPr>
            </w:r>
            <w:r w:rsidR="00AB1CD4">
              <w:rPr>
                <w:noProof/>
                <w:webHidden/>
              </w:rPr>
              <w:fldChar w:fldCharType="separate"/>
            </w:r>
            <w:r w:rsidR="00422CB8">
              <w:rPr>
                <w:noProof/>
                <w:webHidden/>
              </w:rPr>
              <w:t>11</w:t>
            </w:r>
            <w:r w:rsidR="00AB1CD4">
              <w:rPr>
                <w:noProof/>
                <w:webHidden/>
              </w:rPr>
              <w:fldChar w:fldCharType="end"/>
            </w:r>
          </w:hyperlink>
        </w:p>
        <w:p w:rsidR="00AB1CD4" w:rsidRDefault="00000000" w14:paraId="45F21561" w14:textId="5E5C24BB">
          <w:pPr>
            <w:pStyle w:val="TOC2"/>
            <w:tabs>
              <w:tab w:val="left" w:pos="880"/>
            </w:tabs>
            <w:rPr>
              <w:rFonts w:asciiTheme="minorHAnsi" w:hAnsiTheme="minorHAnsi" w:eastAsiaTheme="minorEastAsia"/>
              <w:noProof/>
              <w:kern w:val="2"/>
              <w:lang w:val="en-AU" w:eastAsia="en-AU"/>
              <w14:ligatures w14:val="standardContextual"/>
            </w:rPr>
          </w:pPr>
          <w:hyperlink w:history="1" w:anchor="_Toc145065958">
            <w:r w:rsidRPr="00AF36D2" w:rsidR="00AB1CD4">
              <w:rPr>
                <w:rStyle w:val="Hyperlink"/>
                <w:noProof/>
              </w:rPr>
              <w:t>4.7.</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Private Vehicle Use and Privacy of Information</w:t>
            </w:r>
            <w:r w:rsidR="00AB1CD4">
              <w:rPr>
                <w:noProof/>
                <w:webHidden/>
              </w:rPr>
              <w:tab/>
            </w:r>
            <w:r w:rsidR="00AB1CD4">
              <w:rPr>
                <w:noProof/>
                <w:webHidden/>
              </w:rPr>
              <w:fldChar w:fldCharType="begin"/>
            </w:r>
            <w:r w:rsidR="00AB1CD4">
              <w:rPr>
                <w:noProof/>
                <w:webHidden/>
              </w:rPr>
              <w:instrText xml:space="preserve"> PAGEREF _Toc145065958 \h </w:instrText>
            </w:r>
            <w:r w:rsidR="00AB1CD4">
              <w:rPr>
                <w:noProof/>
                <w:webHidden/>
              </w:rPr>
            </w:r>
            <w:r w:rsidR="00AB1CD4">
              <w:rPr>
                <w:noProof/>
                <w:webHidden/>
              </w:rPr>
              <w:fldChar w:fldCharType="separate"/>
            </w:r>
            <w:r w:rsidR="00422CB8">
              <w:rPr>
                <w:noProof/>
                <w:webHidden/>
              </w:rPr>
              <w:t>11</w:t>
            </w:r>
            <w:r w:rsidR="00AB1CD4">
              <w:rPr>
                <w:noProof/>
                <w:webHidden/>
              </w:rPr>
              <w:fldChar w:fldCharType="end"/>
            </w:r>
          </w:hyperlink>
        </w:p>
        <w:p w:rsidR="00AB1CD4" w:rsidRDefault="00000000" w14:paraId="732AF936" w14:textId="76E8D2FB">
          <w:pPr>
            <w:pStyle w:val="TOC2"/>
            <w:tabs>
              <w:tab w:val="left" w:pos="880"/>
            </w:tabs>
            <w:rPr>
              <w:rFonts w:asciiTheme="minorHAnsi" w:hAnsiTheme="minorHAnsi" w:eastAsiaTheme="minorEastAsia"/>
              <w:noProof/>
              <w:kern w:val="2"/>
              <w:lang w:val="en-AU" w:eastAsia="en-AU"/>
              <w14:ligatures w14:val="standardContextual"/>
            </w:rPr>
          </w:pPr>
          <w:hyperlink w:history="1" w:anchor="_Toc145065959">
            <w:r w:rsidRPr="00AF36D2" w:rsidR="00AB1CD4">
              <w:rPr>
                <w:rStyle w:val="Hyperlink"/>
                <w:noProof/>
              </w:rPr>
              <w:t>4.8.</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Release of Information Externally</w:t>
            </w:r>
            <w:r w:rsidR="00AB1CD4">
              <w:rPr>
                <w:noProof/>
                <w:webHidden/>
              </w:rPr>
              <w:tab/>
            </w:r>
            <w:r w:rsidR="00AB1CD4">
              <w:rPr>
                <w:noProof/>
                <w:webHidden/>
              </w:rPr>
              <w:fldChar w:fldCharType="begin"/>
            </w:r>
            <w:r w:rsidR="00AB1CD4">
              <w:rPr>
                <w:noProof/>
                <w:webHidden/>
              </w:rPr>
              <w:instrText xml:space="preserve"> PAGEREF _Toc145065959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52A777B0" w14:textId="32140DAA">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60">
            <w:r w:rsidRPr="00AF36D2" w:rsidR="00AB1CD4">
              <w:rPr>
                <w:rStyle w:val="Hyperlink"/>
                <w:noProof/>
              </w:rPr>
              <w:t>5.</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System Maintenance</w:t>
            </w:r>
            <w:r w:rsidR="00AB1CD4">
              <w:rPr>
                <w:noProof/>
                <w:webHidden/>
              </w:rPr>
              <w:tab/>
            </w:r>
            <w:r w:rsidR="00AB1CD4">
              <w:rPr>
                <w:noProof/>
                <w:webHidden/>
              </w:rPr>
              <w:fldChar w:fldCharType="begin"/>
            </w:r>
            <w:r w:rsidR="00AB1CD4">
              <w:rPr>
                <w:noProof/>
                <w:webHidden/>
              </w:rPr>
              <w:instrText xml:space="preserve"> PAGEREF _Toc145065960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7DA78A81" w14:textId="17B79531">
          <w:pPr>
            <w:pStyle w:val="TOC2"/>
            <w:tabs>
              <w:tab w:val="left" w:pos="880"/>
            </w:tabs>
            <w:rPr>
              <w:rFonts w:asciiTheme="minorHAnsi" w:hAnsiTheme="minorHAnsi" w:eastAsiaTheme="minorEastAsia"/>
              <w:noProof/>
              <w:kern w:val="2"/>
              <w:lang w:val="en-AU" w:eastAsia="en-AU"/>
              <w14:ligatures w14:val="standardContextual"/>
            </w:rPr>
          </w:pPr>
          <w:hyperlink w:history="1" w:anchor="_Toc145065961">
            <w:r w:rsidRPr="00AF36D2" w:rsidR="00AB1CD4">
              <w:rPr>
                <w:rStyle w:val="Hyperlink"/>
                <w:noProof/>
              </w:rPr>
              <w:t>5.1.</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Vehicle Log Book Keeping</w:t>
            </w:r>
            <w:r w:rsidR="00AB1CD4">
              <w:rPr>
                <w:noProof/>
                <w:webHidden/>
              </w:rPr>
              <w:tab/>
            </w:r>
            <w:r w:rsidR="00AB1CD4">
              <w:rPr>
                <w:noProof/>
                <w:webHidden/>
              </w:rPr>
              <w:fldChar w:fldCharType="begin"/>
            </w:r>
            <w:r w:rsidR="00AB1CD4">
              <w:rPr>
                <w:noProof/>
                <w:webHidden/>
              </w:rPr>
              <w:instrText xml:space="preserve"> PAGEREF _Toc145065961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1F796276" w14:textId="20175AFB">
          <w:pPr>
            <w:pStyle w:val="TOC2"/>
            <w:tabs>
              <w:tab w:val="left" w:pos="880"/>
            </w:tabs>
            <w:rPr>
              <w:rFonts w:asciiTheme="minorHAnsi" w:hAnsiTheme="minorHAnsi" w:eastAsiaTheme="minorEastAsia"/>
              <w:noProof/>
              <w:kern w:val="2"/>
              <w:lang w:val="en-AU" w:eastAsia="en-AU"/>
              <w14:ligatures w14:val="standardContextual"/>
            </w:rPr>
          </w:pPr>
          <w:hyperlink w:history="1" w:anchor="_Toc145065962">
            <w:r w:rsidRPr="00AF36D2" w:rsidR="00AB1CD4">
              <w:rPr>
                <w:rStyle w:val="Hyperlink"/>
                <w:noProof/>
              </w:rPr>
              <w:t>5.2.</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Scheduling Checks and Testing of System Functionality</w:t>
            </w:r>
            <w:r w:rsidR="00AB1CD4">
              <w:rPr>
                <w:noProof/>
                <w:webHidden/>
              </w:rPr>
              <w:tab/>
            </w:r>
            <w:r w:rsidR="00AB1CD4">
              <w:rPr>
                <w:noProof/>
                <w:webHidden/>
              </w:rPr>
              <w:fldChar w:fldCharType="begin"/>
            </w:r>
            <w:r w:rsidR="00AB1CD4">
              <w:rPr>
                <w:noProof/>
                <w:webHidden/>
              </w:rPr>
              <w:instrText xml:space="preserve"> PAGEREF _Toc145065962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0EC31C6A" w14:textId="295C645E">
          <w:pPr>
            <w:pStyle w:val="TOC2"/>
            <w:tabs>
              <w:tab w:val="left" w:pos="880"/>
            </w:tabs>
            <w:rPr>
              <w:rFonts w:asciiTheme="minorHAnsi" w:hAnsiTheme="minorHAnsi" w:eastAsiaTheme="minorEastAsia"/>
              <w:noProof/>
              <w:kern w:val="2"/>
              <w:lang w:val="en-AU" w:eastAsia="en-AU"/>
              <w14:ligatures w14:val="standardContextual"/>
            </w:rPr>
          </w:pPr>
          <w:hyperlink w:history="1" w:anchor="_Toc145065963">
            <w:r w:rsidRPr="00AF36D2" w:rsidR="00AB1CD4">
              <w:rPr>
                <w:rStyle w:val="Hyperlink"/>
                <w:noProof/>
              </w:rPr>
              <w:t>5.3.</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Vehicle Maintenance and Servicing Management</w:t>
            </w:r>
            <w:r w:rsidR="00AB1CD4">
              <w:rPr>
                <w:noProof/>
                <w:webHidden/>
              </w:rPr>
              <w:tab/>
            </w:r>
            <w:r w:rsidR="00AB1CD4">
              <w:rPr>
                <w:noProof/>
                <w:webHidden/>
              </w:rPr>
              <w:fldChar w:fldCharType="begin"/>
            </w:r>
            <w:r w:rsidR="00AB1CD4">
              <w:rPr>
                <w:noProof/>
                <w:webHidden/>
              </w:rPr>
              <w:instrText xml:space="preserve"> PAGEREF _Toc145065963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6E25D649" w14:textId="53F564E3">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64">
            <w:r w:rsidRPr="00AF36D2" w:rsidR="00AB1CD4">
              <w:rPr>
                <w:rStyle w:val="Hyperlink"/>
                <w:noProof/>
              </w:rPr>
              <w:t>6.</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Training in Operation and Use of the System</w:t>
            </w:r>
            <w:r w:rsidR="00AB1CD4">
              <w:rPr>
                <w:noProof/>
                <w:webHidden/>
              </w:rPr>
              <w:tab/>
            </w:r>
            <w:r w:rsidR="00AB1CD4">
              <w:rPr>
                <w:noProof/>
                <w:webHidden/>
              </w:rPr>
              <w:fldChar w:fldCharType="begin"/>
            </w:r>
            <w:r w:rsidR="00AB1CD4">
              <w:rPr>
                <w:noProof/>
                <w:webHidden/>
              </w:rPr>
              <w:instrText xml:space="preserve"> PAGEREF _Toc145065964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3C9AAF2C" w14:textId="288DAF3C">
          <w:pPr>
            <w:pStyle w:val="TOC2"/>
            <w:tabs>
              <w:tab w:val="left" w:pos="880"/>
            </w:tabs>
            <w:rPr>
              <w:rFonts w:asciiTheme="minorHAnsi" w:hAnsiTheme="minorHAnsi" w:eastAsiaTheme="minorEastAsia"/>
              <w:noProof/>
              <w:kern w:val="2"/>
              <w:lang w:val="en-AU" w:eastAsia="en-AU"/>
              <w14:ligatures w14:val="standardContextual"/>
            </w:rPr>
          </w:pPr>
          <w:hyperlink w:history="1" w:anchor="_Toc145065965">
            <w:r w:rsidRPr="00AF36D2" w:rsidR="00AB1CD4">
              <w:rPr>
                <w:rStyle w:val="Hyperlink"/>
                <w:noProof/>
              </w:rPr>
              <w:t>6.1.</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Induction</w:t>
            </w:r>
            <w:r w:rsidR="00AB1CD4">
              <w:rPr>
                <w:noProof/>
                <w:webHidden/>
              </w:rPr>
              <w:tab/>
            </w:r>
            <w:r w:rsidR="00AB1CD4">
              <w:rPr>
                <w:noProof/>
                <w:webHidden/>
              </w:rPr>
              <w:fldChar w:fldCharType="begin"/>
            </w:r>
            <w:r w:rsidR="00AB1CD4">
              <w:rPr>
                <w:noProof/>
                <w:webHidden/>
              </w:rPr>
              <w:instrText xml:space="preserve"> PAGEREF _Toc145065965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153F002E" w14:textId="088964BB">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66">
            <w:r w:rsidRPr="00AF36D2" w:rsidR="00AB1CD4">
              <w:rPr>
                <w:rStyle w:val="Hyperlink"/>
                <w:noProof/>
              </w:rPr>
              <w:t>7.</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Documentation</w:t>
            </w:r>
            <w:r w:rsidR="00AB1CD4">
              <w:rPr>
                <w:noProof/>
                <w:webHidden/>
              </w:rPr>
              <w:tab/>
            </w:r>
            <w:r w:rsidR="00AB1CD4">
              <w:rPr>
                <w:noProof/>
                <w:webHidden/>
              </w:rPr>
              <w:fldChar w:fldCharType="begin"/>
            </w:r>
            <w:r w:rsidR="00AB1CD4">
              <w:rPr>
                <w:noProof/>
                <w:webHidden/>
              </w:rPr>
              <w:instrText xml:space="preserve"> PAGEREF _Toc145065966 \h </w:instrText>
            </w:r>
            <w:r w:rsidR="00AB1CD4">
              <w:rPr>
                <w:noProof/>
                <w:webHidden/>
              </w:rPr>
            </w:r>
            <w:r w:rsidR="00AB1CD4">
              <w:rPr>
                <w:noProof/>
                <w:webHidden/>
              </w:rPr>
              <w:fldChar w:fldCharType="separate"/>
            </w:r>
            <w:r w:rsidR="00422CB8">
              <w:rPr>
                <w:noProof/>
                <w:webHidden/>
              </w:rPr>
              <w:t>12</w:t>
            </w:r>
            <w:r w:rsidR="00AB1CD4">
              <w:rPr>
                <w:noProof/>
                <w:webHidden/>
              </w:rPr>
              <w:fldChar w:fldCharType="end"/>
            </w:r>
          </w:hyperlink>
        </w:p>
        <w:p w:rsidR="00AB1CD4" w:rsidRDefault="00000000" w14:paraId="2CF6AC58" w14:textId="434FB751">
          <w:pPr>
            <w:pStyle w:val="TOC1"/>
            <w:tabs>
              <w:tab w:val="left" w:pos="440"/>
              <w:tab w:val="right" w:pos="9010"/>
            </w:tabs>
            <w:rPr>
              <w:rFonts w:asciiTheme="minorHAnsi" w:hAnsiTheme="minorHAnsi" w:eastAsiaTheme="minorEastAsia"/>
              <w:noProof/>
              <w:kern w:val="2"/>
              <w:lang w:val="en-AU" w:eastAsia="en-AU"/>
              <w14:ligatures w14:val="standardContextual"/>
            </w:rPr>
          </w:pPr>
          <w:hyperlink w:history="1" w:anchor="_Toc145065967">
            <w:r w:rsidRPr="00AF36D2" w:rsidR="00AB1CD4">
              <w:rPr>
                <w:rStyle w:val="Hyperlink"/>
                <w:noProof/>
              </w:rPr>
              <w:t>8.</w:t>
            </w:r>
            <w:r w:rsidR="00AB1CD4">
              <w:rPr>
                <w:rFonts w:asciiTheme="minorHAnsi" w:hAnsiTheme="minorHAnsi" w:eastAsiaTheme="minorEastAsia"/>
                <w:noProof/>
                <w:kern w:val="2"/>
                <w:lang w:val="en-AU" w:eastAsia="en-AU"/>
                <w14:ligatures w14:val="standardContextual"/>
              </w:rPr>
              <w:tab/>
            </w:r>
            <w:r w:rsidRPr="00AF36D2" w:rsidR="00AB1CD4">
              <w:rPr>
                <w:rStyle w:val="Hyperlink"/>
                <w:noProof/>
              </w:rPr>
              <w:t>References</w:t>
            </w:r>
            <w:r w:rsidR="00AB1CD4">
              <w:rPr>
                <w:noProof/>
                <w:webHidden/>
              </w:rPr>
              <w:tab/>
            </w:r>
            <w:r w:rsidR="00AB1CD4">
              <w:rPr>
                <w:noProof/>
                <w:webHidden/>
              </w:rPr>
              <w:fldChar w:fldCharType="begin"/>
            </w:r>
            <w:r w:rsidR="00AB1CD4">
              <w:rPr>
                <w:noProof/>
                <w:webHidden/>
              </w:rPr>
              <w:instrText xml:space="preserve"> PAGEREF _Toc145065967 \h </w:instrText>
            </w:r>
            <w:r w:rsidR="00AB1CD4">
              <w:rPr>
                <w:noProof/>
                <w:webHidden/>
              </w:rPr>
            </w:r>
            <w:r w:rsidR="00AB1CD4">
              <w:rPr>
                <w:noProof/>
                <w:webHidden/>
              </w:rPr>
              <w:fldChar w:fldCharType="separate"/>
            </w:r>
            <w:r w:rsidR="00422CB8">
              <w:rPr>
                <w:noProof/>
                <w:webHidden/>
              </w:rPr>
              <w:t>13</w:t>
            </w:r>
            <w:r w:rsidR="00AB1CD4">
              <w:rPr>
                <w:noProof/>
                <w:webHidden/>
              </w:rPr>
              <w:fldChar w:fldCharType="end"/>
            </w:r>
          </w:hyperlink>
        </w:p>
        <w:p w:rsidR="00E729C1" w:rsidRDefault="00E729C1" w14:paraId="3213A4DF" w14:textId="6B6456B4">
          <w:r>
            <w:rPr>
              <w:b/>
              <w:bCs/>
              <w:noProof/>
            </w:rPr>
            <w:fldChar w:fldCharType="end"/>
          </w:r>
        </w:p>
      </w:sdtContent>
    </w:sdt>
    <w:p w:rsidR="00BA56E1" w:rsidP="00137FB4" w:rsidRDefault="00BA56E1" w14:paraId="571E4643" w14:textId="072102C9">
      <w:pPr>
        <w:pStyle w:val="TOCHeading"/>
      </w:pPr>
      <w:r>
        <w:t xml:space="preserve"> </w:t>
      </w:r>
      <w:bookmarkStart w:name="_Toc99722334" w:id="2"/>
      <w:bookmarkStart w:name="_Toc104981195" w:id="3"/>
      <w:bookmarkStart w:name="_Toc105061873" w:id="4"/>
      <w:bookmarkStart w:name="_Toc145065899" w:id="5"/>
      <w:r w:rsidRPr="00751216">
        <w:t xml:space="preserve">Document </w:t>
      </w:r>
      <w:r>
        <w:t>version history</w:t>
      </w:r>
      <w:bookmarkEnd w:id="2"/>
      <w:bookmarkEnd w:id="3"/>
      <w:bookmarkEnd w:id="4"/>
      <w:bookmarkEnd w:id="5"/>
    </w:p>
    <w:p w:rsidR="00BA56E1" w:rsidP="00BA56E1" w:rsidRDefault="00BA56E1" w14:paraId="3F7A52A1" w14:textId="77777777">
      <w:pPr>
        <w:rPr>
          <w:lang w:val="en-US" w:eastAsia="en-US"/>
        </w:rPr>
      </w:pPr>
    </w:p>
    <w:tbl>
      <w:tblPr>
        <w:tblStyle w:val="Versionhistorytable"/>
        <w:tblW w:w="9776" w:type="dxa"/>
        <w:tblLook w:val="04A0" w:firstRow="1" w:lastRow="0" w:firstColumn="1" w:lastColumn="0" w:noHBand="0" w:noVBand="1"/>
      </w:tblPr>
      <w:tblGrid>
        <w:gridCol w:w="1129"/>
        <w:gridCol w:w="8647"/>
      </w:tblGrid>
      <w:tr w:rsidRPr="00747129" w:rsidR="00857F3D" w:rsidTr="00BB226F" w14:paraId="5168B121"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shd w:val="clear" w:color="auto" w:fill="00395D" w:themeFill="text2"/>
            <w:hideMark/>
          </w:tcPr>
          <w:p w:rsidRPr="00747129" w:rsidR="00857F3D" w:rsidP="00BB226F" w:rsidRDefault="00857F3D" w14:paraId="1B2631F1"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Version</w:t>
            </w:r>
            <w:r w:rsidRPr="00747129">
              <w:rPr>
                <w:rFonts w:eastAsia="Times New Roman" w:cs="Arial"/>
                <w:color w:val="FFFFFF"/>
                <w:lang w:eastAsia="en-AU"/>
              </w:rPr>
              <w:t> </w:t>
            </w:r>
          </w:p>
        </w:tc>
        <w:tc>
          <w:tcPr>
            <w:tcW w:w="8647" w:type="dxa"/>
            <w:shd w:val="clear" w:color="auto" w:fill="00395D" w:themeFill="text2"/>
            <w:hideMark/>
          </w:tcPr>
          <w:p w:rsidRPr="00747129" w:rsidR="00857F3D" w:rsidP="00BB226F" w:rsidRDefault="00857F3D" w14:paraId="2356BBA0"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Changes made to document </w:t>
            </w:r>
            <w:r w:rsidRPr="00747129">
              <w:rPr>
                <w:rFonts w:eastAsia="Times New Roman" w:cs="Arial"/>
                <w:color w:val="FFFFFF"/>
                <w:lang w:eastAsia="en-AU"/>
              </w:rPr>
              <w:t> </w:t>
            </w:r>
          </w:p>
        </w:tc>
      </w:tr>
      <w:tr w:rsidRPr="00747129" w:rsidR="00857F3D" w:rsidTr="00C26A62" w14:paraId="7A2C722A" w14:textId="77777777">
        <w:trPr>
          <w:trHeight w:val="420"/>
        </w:trPr>
        <w:tc>
          <w:tcPr>
            <w:tcW w:w="1129" w:type="dxa"/>
            <w:vAlign w:val="center"/>
            <w:hideMark/>
          </w:tcPr>
          <w:p w:rsidRPr="000C5B31" w:rsidR="00857F3D" w:rsidP="00795B9B" w:rsidRDefault="00795B9B" w14:paraId="38602E2F" w14:textId="31747AE8">
            <w:pPr>
              <w:jc w:val="center"/>
              <w:textAlignment w:val="baseline"/>
              <w:rPr>
                <w:rFonts w:eastAsia="Times New Roman" w:cs="Arial"/>
                <w:lang w:eastAsia="en-AU"/>
              </w:rPr>
            </w:pPr>
            <w:r>
              <w:rPr>
                <w:rFonts w:eastAsia="Times New Roman" w:cs="Arial"/>
                <w:lang w:eastAsia="en-AU"/>
              </w:rPr>
              <w:t>2</w:t>
            </w:r>
          </w:p>
        </w:tc>
        <w:tc>
          <w:tcPr>
            <w:tcW w:w="8647" w:type="dxa"/>
            <w:hideMark/>
          </w:tcPr>
          <w:p w:rsidRPr="000C5B31" w:rsidR="00857F3D" w:rsidP="00BB226F" w:rsidRDefault="00795B9B" w14:paraId="5CD889D4" w14:textId="201C91ED">
            <w:pPr>
              <w:textAlignment w:val="baseline"/>
              <w:rPr>
                <w:rFonts w:eastAsia="Times New Roman" w:cs="Arial"/>
                <w:lang w:eastAsia="en-AU"/>
              </w:rPr>
            </w:pPr>
            <w:r>
              <w:rPr>
                <w:rFonts w:eastAsia="Times New Roman" w:cs="Arial"/>
                <w:lang w:eastAsia="en-AU"/>
              </w:rPr>
              <w:t>Updated to the new so:control template.</w:t>
            </w:r>
            <w:r w:rsidRPr="000C5B31" w:rsidR="00857F3D">
              <w:rPr>
                <w:rFonts w:eastAsia="Times New Roman" w:cs="Arial"/>
                <w:lang w:eastAsia="en-AU"/>
              </w:rPr>
              <w:t> </w:t>
            </w:r>
          </w:p>
        </w:tc>
      </w:tr>
      <w:tr w:rsidRPr="00747129" w:rsidR="00C26A62" w:rsidTr="00C26A62" w14:paraId="43577E5F" w14:textId="77777777">
        <w:trPr>
          <w:trHeight w:val="420"/>
        </w:trPr>
        <w:tc>
          <w:tcPr>
            <w:tcW w:w="1129" w:type="dxa"/>
            <w:vAlign w:val="center"/>
          </w:tcPr>
          <w:p w:rsidR="00C26A62" w:rsidP="00795B9B" w:rsidRDefault="00C26A62" w14:paraId="1A4F0415" w14:textId="5C3DC4D2">
            <w:pPr>
              <w:jc w:val="center"/>
              <w:textAlignment w:val="baseline"/>
              <w:rPr>
                <w:rFonts w:eastAsia="Times New Roman" w:cs="Arial"/>
                <w:lang w:eastAsia="en-AU"/>
              </w:rPr>
            </w:pPr>
            <w:r>
              <w:rPr>
                <w:rFonts w:eastAsia="Times New Roman" w:cs="Arial"/>
                <w:lang w:eastAsia="en-AU"/>
              </w:rPr>
              <w:t>3</w:t>
            </w:r>
          </w:p>
        </w:tc>
        <w:tc>
          <w:tcPr>
            <w:tcW w:w="8647" w:type="dxa"/>
          </w:tcPr>
          <w:p w:rsidR="00C26A62" w:rsidP="00C26A62" w:rsidRDefault="00C26A62" w14:paraId="1D74A5FB" w14:textId="5A879C40">
            <w:pPr>
              <w:pStyle w:val="ListParagraph"/>
              <w:keepNext w:val="0"/>
              <w:keepLines w:val="0"/>
              <w:numPr>
                <w:ilvl w:val="0"/>
                <w:numId w:val="24"/>
              </w:numPr>
              <w:tabs>
                <w:tab w:val="clear" w:pos="851"/>
              </w:tabs>
              <w:spacing w:before="0" w:after="0" w:line="276" w:lineRule="auto"/>
              <w:contextualSpacing/>
              <w:jc w:val="left"/>
              <w:outlineLvl w:val="9"/>
            </w:pPr>
            <w:r>
              <w:rPr>
                <w:rFonts w:eastAsia="Times New Roman" w:cs="Arial"/>
                <w:lang w:eastAsia="en-AU"/>
              </w:rPr>
              <w:t>Section 7 Documentation</w:t>
            </w:r>
            <w:r w:rsidR="009F396D">
              <w:rPr>
                <w:rFonts w:eastAsia="Times New Roman" w:cs="Arial"/>
                <w:lang w:eastAsia="en-AU"/>
              </w:rPr>
              <w:t xml:space="preserve"> </w:t>
            </w:r>
            <w:r>
              <w:rPr>
                <w:rFonts w:eastAsia="Times New Roman" w:cs="Arial"/>
                <w:lang w:eastAsia="en-AU"/>
              </w:rPr>
              <w:t xml:space="preserve">- removed reference to </w:t>
            </w:r>
            <w:r w:rsidR="00F21F2A">
              <w:rPr>
                <w:rFonts w:eastAsia="Times New Roman" w:cs="Arial"/>
                <w:lang w:eastAsia="en-AU"/>
              </w:rPr>
              <w:t>“</w:t>
            </w:r>
            <w:r>
              <w:t>Working Alone – Working in Isolation Procedure</w:t>
            </w:r>
            <w:r w:rsidR="00F21F2A">
              <w:t>”</w:t>
            </w:r>
            <w:r>
              <w:t xml:space="preserve"> (document does not exist)</w:t>
            </w:r>
            <w:r w:rsidR="00F817E8">
              <w:t xml:space="preserve"> as per </w:t>
            </w:r>
            <w:proofErr w:type="spellStart"/>
            <w:r w:rsidR="00F817E8">
              <w:t>RiskWare</w:t>
            </w:r>
            <w:proofErr w:type="spellEnd"/>
            <w:r w:rsidR="00F817E8">
              <w:t xml:space="preserve"> Audit Action # 1015</w:t>
            </w:r>
          </w:p>
          <w:p w:rsidR="00C26A62" w:rsidP="00C26A62" w:rsidRDefault="00C26A62" w14:paraId="6583E31D" w14:textId="30202525">
            <w:pPr>
              <w:pStyle w:val="ListParagraph"/>
              <w:keepNext w:val="0"/>
              <w:keepLines w:val="0"/>
              <w:numPr>
                <w:ilvl w:val="0"/>
                <w:numId w:val="24"/>
              </w:numPr>
              <w:tabs>
                <w:tab w:val="clear" w:pos="851"/>
              </w:tabs>
              <w:spacing w:before="0" w:after="0" w:line="276" w:lineRule="auto"/>
              <w:contextualSpacing/>
              <w:jc w:val="left"/>
              <w:outlineLvl w:val="9"/>
            </w:pPr>
            <w:r>
              <w:rPr>
                <w:rFonts w:eastAsia="Times New Roman" w:cs="Arial"/>
                <w:lang w:eastAsia="en-AU"/>
              </w:rPr>
              <w:t>Minor administrative changes</w:t>
            </w:r>
          </w:p>
          <w:p w:rsidR="00C26A62" w:rsidP="00BB226F" w:rsidRDefault="00C26A62" w14:paraId="645C4888" w14:textId="1F104961">
            <w:pPr>
              <w:textAlignment w:val="baseline"/>
              <w:rPr>
                <w:rFonts w:eastAsia="Times New Roman" w:cs="Arial"/>
                <w:lang w:eastAsia="en-AU"/>
              </w:rPr>
            </w:pPr>
          </w:p>
        </w:tc>
      </w:tr>
    </w:tbl>
    <w:p w:rsidR="00210252" w:rsidP="0085725A" w:rsidRDefault="00210252" w14:paraId="63495D61" w14:textId="77777777">
      <w:pPr>
        <w:pStyle w:val="Heading3"/>
      </w:pPr>
      <w:r>
        <w:br w:type="page"/>
      </w:r>
    </w:p>
    <w:p w:rsidR="007502BB" w:rsidP="007502BB" w:rsidRDefault="00795B9B" w14:paraId="50E739A5" w14:textId="6CCEF519">
      <w:pPr>
        <w:pStyle w:val="Heading1"/>
      </w:pPr>
      <w:bookmarkStart w:name="_Toc145065900" w:id="6"/>
      <w:r>
        <w:lastRenderedPageBreak/>
        <w:t>Purpose</w:t>
      </w:r>
      <w:bookmarkEnd w:id="6"/>
    </w:p>
    <w:p w:rsidR="00D54C16" w:rsidP="00D54C16" w:rsidRDefault="00D54C16" w14:paraId="70AFD9E9" w14:textId="77777777">
      <w:r w:rsidRPr="000A6958">
        <w:t>This</w:t>
      </w:r>
      <w:r>
        <w:t xml:space="preserve"> document describes the</w:t>
      </w:r>
      <w:r w:rsidRPr="000A6958">
        <w:t xml:space="preserve"> functions </w:t>
      </w:r>
      <w:r>
        <w:t>and use of a</w:t>
      </w:r>
      <w:r w:rsidRPr="000A6958">
        <w:t xml:space="preserve"> </w:t>
      </w:r>
      <w:r>
        <w:t>Vehicle Safety System used at Wannon Water</w:t>
      </w:r>
      <w:r w:rsidRPr="000A6958">
        <w:t>.</w:t>
      </w:r>
    </w:p>
    <w:p w:rsidR="007167C7" w:rsidP="007167C7" w:rsidRDefault="007167C7" w14:paraId="61843DB7" w14:textId="77777777">
      <w:pPr>
        <w:rPr>
          <w:lang w:val="en-US" w:eastAsia="en-US"/>
        </w:rPr>
      </w:pPr>
    </w:p>
    <w:p w:rsidR="00D54C16" w:rsidP="00D54C16" w:rsidRDefault="00D54C16" w14:paraId="1BBA9F7E" w14:textId="501F81D9">
      <w:pPr>
        <w:pStyle w:val="Heading2"/>
      </w:pPr>
      <w:bookmarkStart w:name="_Toc145065901" w:id="7"/>
      <w:r>
        <w:t>Scope</w:t>
      </w:r>
      <w:bookmarkEnd w:id="7"/>
    </w:p>
    <w:p w:rsidRPr="00D54C16" w:rsidR="00D54C16" w:rsidP="00D54C16" w:rsidRDefault="00D54C16" w14:paraId="11F0E54F" w14:textId="2ACC3B00">
      <w:pPr>
        <w:tabs>
          <w:tab w:val="left" w:pos="0"/>
        </w:tabs>
        <w:jc w:val="both"/>
      </w:pPr>
      <w:r>
        <w:t xml:space="preserve">This document covers </w:t>
      </w:r>
      <w:r w:rsidRPr="000A6958">
        <w:t xml:space="preserve">knowledge about the functions of the </w:t>
      </w:r>
      <w:r>
        <w:t>Vehicle Safety System, the system’s use at Wannon Water and the operational, maintenance and administrative activities of vehicle fleet management which interact with the Vehicle Safety System.</w:t>
      </w:r>
    </w:p>
    <w:p w:rsidRPr="007167C7" w:rsidR="00137FB4" w:rsidP="007167C7" w:rsidRDefault="00137FB4" w14:paraId="38E627D6" w14:textId="77777777">
      <w:pPr>
        <w:rPr>
          <w:lang w:val="en-US" w:eastAsia="en-US"/>
        </w:rPr>
      </w:pPr>
    </w:p>
    <w:p w:rsidR="00553033" w:rsidP="00233152" w:rsidRDefault="00D54C16" w14:paraId="42487368" w14:textId="07EF900C">
      <w:pPr>
        <w:pStyle w:val="Heading1"/>
      </w:pPr>
      <w:bookmarkStart w:name="_Toc145065902" w:id="8"/>
      <w:r>
        <w:t>Definitions</w:t>
      </w:r>
      <w:bookmarkEnd w:id="8"/>
    </w:p>
    <w:p w:rsidR="00D54C16" w:rsidP="00D54C16" w:rsidRDefault="00D54C16" w14:paraId="38DB3D2F" w14:textId="77777777">
      <w:pPr>
        <w:spacing w:before="120" w:after="120"/>
        <w:jc w:val="both"/>
        <w:rPr>
          <w:b/>
        </w:rPr>
      </w:pPr>
      <w:r>
        <w:rPr>
          <w:b/>
        </w:rPr>
        <w:t>GPS</w:t>
      </w:r>
    </w:p>
    <w:p w:rsidRPr="00500760" w:rsidR="00D54C16" w:rsidP="00D54C16" w:rsidRDefault="00D54C16" w14:paraId="4DC6F5A3" w14:textId="1C8F2C0C">
      <w:pPr>
        <w:spacing w:before="120" w:after="120"/>
        <w:jc w:val="both"/>
        <w:rPr>
          <w:rFonts w:cs="Arial"/>
          <w:b/>
        </w:rPr>
      </w:pPr>
      <w:r w:rsidRPr="00500760">
        <w:rPr>
          <w:rFonts w:cs="Arial"/>
          <w:lang w:val="en"/>
        </w:rPr>
        <w:t xml:space="preserve">GPS is an </w:t>
      </w:r>
      <w:r w:rsidRPr="00500760" w:rsidR="007D7F55">
        <w:rPr>
          <w:rFonts w:cs="Arial"/>
          <w:lang w:val="en"/>
        </w:rPr>
        <w:t>abbreviation</w:t>
      </w:r>
      <w:r w:rsidRPr="00500760">
        <w:rPr>
          <w:rFonts w:cs="Arial"/>
          <w:lang w:val="en"/>
        </w:rPr>
        <w:t xml:space="preserve"> for Global Positioning System, an accurate </w:t>
      </w:r>
      <w:r>
        <w:rPr>
          <w:rFonts w:cs="Arial"/>
          <w:lang w:val="en"/>
        </w:rPr>
        <w:t xml:space="preserve">free-to-access </w:t>
      </w:r>
      <w:r w:rsidRPr="00500760">
        <w:rPr>
          <w:rFonts w:cs="Arial"/>
          <w:lang w:val="en"/>
        </w:rPr>
        <w:t xml:space="preserve">worldwide navigational and surveying facility based on the reception of signals from an array of orbiting satellites. </w:t>
      </w:r>
      <w:r w:rsidRPr="00500760">
        <w:rPr>
          <w:rFonts w:cs="Arial"/>
          <w:color w:val="222222"/>
        </w:rPr>
        <w:t>A GPS receiver must be locked on to the signal of at least three satellites to calculate a</w:t>
      </w:r>
      <w:r>
        <w:rPr>
          <w:rFonts w:cs="Arial"/>
          <w:color w:val="222222"/>
        </w:rPr>
        <w:t xml:space="preserve">n accurate </w:t>
      </w:r>
      <w:r w:rsidR="007D7F55">
        <w:rPr>
          <w:rFonts w:cs="Arial"/>
          <w:color w:val="222222"/>
        </w:rPr>
        <w:t>two-dimensional</w:t>
      </w:r>
      <w:r w:rsidRPr="00500760">
        <w:rPr>
          <w:rFonts w:cs="Arial"/>
          <w:color w:val="222222"/>
        </w:rPr>
        <w:t xml:space="preserve"> position (latitude and longitude) and track movement. Once the user's position has been determined, the GPS unit can calculate other information, such as speed</w:t>
      </w:r>
      <w:r>
        <w:rPr>
          <w:rFonts w:cs="Arial"/>
          <w:color w:val="222222"/>
        </w:rPr>
        <w:t xml:space="preserve"> of movement</w:t>
      </w:r>
      <w:r w:rsidRPr="00500760">
        <w:rPr>
          <w:rFonts w:cs="Arial"/>
          <w:color w:val="222222"/>
        </w:rPr>
        <w:t xml:space="preserve">, </w:t>
      </w:r>
      <w:r>
        <w:rPr>
          <w:rFonts w:cs="Arial"/>
          <w:color w:val="222222"/>
        </w:rPr>
        <w:t xml:space="preserve">compass </w:t>
      </w:r>
      <w:r w:rsidRPr="00500760">
        <w:rPr>
          <w:rFonts w:cs="Arial"/>
          <w:color w:val="222222"/>
        </w:rPr>
        <w:t xml:space="preserve">bearing, </w:t>
      </w:r>
      <w:r>
        <w:rPr>
          <w:rFonts w:cs="Arial"/>
          <w:color w:val="222222"/>
        </w:rPr>
        <w:t xml:space="preserve">line of </w:t>
      </w:r>
      <w:r w:rsidRPr="00500760">
        <w:rPr>
          <w:rFonts w:cs="Arial"/>
          <w:color w:val="222222"/>
        </w:rPr>
        <w:t xml:space="preserve">track, </w:t>
      </w:r>
      <w:r>
        <w:rPr>
          <w:rFonts w:cs="Arial"/>
          <w:color w:val="222222"/>
        </w:rPr>
        <w:t xml:space="preserve">elapsed </w:t>
      </w:r>
      <w:r w:rsidRPr="00500760">
        <w:rPr>
          <w:rFonts w:cs="Arial"/>
          <w:color w:val="222222"/>
        </w:rPr>
        <w:t>trip dis</w:t>
      </w:r>
      <w:r>
        <w:rPr>
          <w:rFonts w:cs="Arial"/>
          <w:color w:val="222222"/>
        </w:rPr>
        <w:t>tance and distance to a destination</w:t>
      </w:r>
      <w:r w:rsidRPr="00500760">
        <w:rPr>
          <w:rFonts w:cs="Arial"/>
          <w:color w:val="222222"/>
        </w:rPr>
        <w:t>.</w:t>
      </w:r>
    </w:p>
    <w:p w:rsidR="00D54C16" w:rsidP="00D54C16" w:rsidRDefault="00D54C16" w14:paraId="64CA5C95" w14:textId="648A2797">
      <w:pPr>
        <w:spacing w:before="120" w:after="120"/>
        <w:jc w:val="both"/>
        <w:rPr>
          <w:b/>
        </w:rPr>
      </w:pPr>
      <w:r>
        <w:rPr>
          <w:b/>
        </w:rPr>
        <w:t>Vehicle Safety System (</w:t>
      </w:r>
      <w:r w:rsidR="007D7F55">
        <w:rPr>
          <w:b/>
        </w:rPr>
        <w:t>SmartTrack</w:t>
      </w:r>
      <w:r>
        <w:rPr>
          <w:b/>
        </w:rPr>
        <w:t xml:space="preserve"> System)</w:t>
      </w:r>
    </w:p>
    <w:p w:rsidR="00D54C16" w:rsidP="00D54C16" w:rsidRDefault="00D54C16" w14:paraId="424EAF53" w14:textId="4F19DF5F">
      <w:pPr>
        <w:tabs>
          <w:tab w:val="left" w:pos="0"/>
        </w:tabs>
        <w:spacing w:before="120" w:after="120"/>
        <w:jc w:val="both"/>
      </w:pPr>
      <w:r>
        <w:t xml:space="preserve">The Vehicle Safety System means all the hardware and software used by Wannon Water to communicate vehicle locations, inclusive of safety duress alarm functions and internal and external monitoring centre services. The Vehicle Safety System in use by Wannon Water is a </w:t>
      </w:r>
      <w:r w:rsidR="007D7F55">
        <w:t>proprietary</w:t>
      </w:r>
      <w:r>
        <w:t xml:space="preserve"> system provided by the </w:t>
      </w:r>
      <w:r w:rsidR="007D7F55">
        <w:t>SmartTrack</w:t>
      </w:r>
      <w:r>
        <w:t xml:space="preserve"> company and may also be referred to by users of the system as the “</w:t>
      </w:r>
      <w:r w:rsidR="007D7F55">
        <w:t>SmartTrack</w:t>
      </w:r>
      <w:r>
        <w:t xml:space="preserve"> System”.</w:t>
      </w:r>
    </w:p>
    <w:p w:rsidRPr="00F1625D" w:rsidR="00D54C16" w:rsidP="00D54C16" w:rsidRDefault="00D54C16" w14:paraId="5FA8CBE8" w14:textId="77777777">
      <w:pPr>
        <w:spacing w:before="120" w:after="120"/>
        <w:jc w:val="both"/>
        <w:rPr>
          <w:b/>
        </w:rPr>
      </w:pPr>
      <w:r>
        <w:rPr>
          <w:b/>
        </w:rPr>
        <w:t xml:space="preserve">Wannon Water </w:t>
      </w:r>
      <w:r w:rsidRPr="00F1625D">
        <w:rPr>
          <w:b/>
        </w:rPr>
        <w:t xml:space="preserve">Personnel </w:t>
      </w:r>
    </w:p>
    <w:p w:rsidRPr="00301215" w:rsidR="00D54C16" w:rsidP="00D54C16" w:rsidRDefault="00D54C16" w14:paraId="69A36B6E" w14:textId="77777777">
      <w:pPr>
        <w:spacing w:before="120" w:after="120"/>
        <w:jc w:val="both"/>
      </w:pPr>
      <w:r>
        <w:t>Includes employees</w:t>
      </w:r>
      <w:r w:rsidRPr="00F1625D">
        <w:t xml:space="preserve">, visitors, contractors or their representatives involved </w:t>
      </w:r>
      <w:r>
        <w:t>in working for, or on behalf of Wannon Water</w:t>
      </w:r>
      <w:r w:rsidRPr="00F1625D">
        <w:t>.</w:t>
      </w:r>
    </w:p>
    <w:p w:rsidRPr="00A123B8" w:rsidR="00D54C16" w:rsidP="00D54C16" w:rsidRDefault="00D54C16" w14:paraId="3D5D473C" w14:textId="77777777">
      <w:pPr>
        <w:spacing w:before="120" w:after="120"/>
        <w:jc w:val="both"/>
        <w:rPr>
          <w:b/>
        </w:rPr>
      </w:pPr>
      <w:r>
        <w:rPr>
          <w:b/>
        </w:rPr>
        <w:t>Vehicle Safety System</w:t>
      </w:r>
      <w:r w:rsidRPr="00A123B8">
        <w:rPr>
          <w:b/>
        </w:rPr>
        <w:t xml:space="preserve"> Manager</w:t>
      </w:r>
    </w:p>
    <w:p w:rsidR="00D54C16" w:rsidP="00D54C16" w:rsidRDefault="00D54C16" w14:paraId="3E828E55" w14:textId="77777777">
      <w:pPr>
        <w:spacing w:before="120" w:after="120"/>
        <w:jc w:val="both"/>
      </w:pPr>
      <w:r>
        <w:t>Vehicle Safety System Manager is the Branch Manager Corporate Services (BMCS) and any employee delegated in writing by the General Manager Finance (GMF) and trained to have direct responsibility for the management of the Vehicle Safety System.</w:t>
      </w:r>
    </w:p>
    <w:p w:rsidRPr="00A123B8" w:rsidR="00D54C16" w:rsidP="00D54C16" w:rsidRDefault="00D54C16" w14:paraId="319B1BEF" w14:textId="77777777">
      <w:pPr>
        <w:spacing w:before="120" w:after="120"/>
        <w:jc w:val="both"/>
        <w:rPr>
          <w:b/>
        </w:rPr>
      </w:pPr>
      <w:r>
        <w:rPr>
          <w:b/>
        </w:rPr>
        <w:t>Vehicle Safety System Users</w:t>
      </w:r>
    </w:p>
    <w:p w:rsidRPr="00301215" w:rsidR="00D54C16" w:rsidP="00D54C16" w:rsidRDefault="00D54C16" w14:paraId="268B7D7D" w14:textId="77777777">
      <w:pPr>
        <w:spacing w:before="120" w:after="120"/>
        <w:jc w:val="both"/>
      </w:pPr>
      <w:r>
        <w:t>Vehicle Safety System Users are any Wannon Water personnel with the responsibility of using the Vehicle Safety System inclusive of, but not limited to, viewing live vehicle data, creating geo-fences, building reports and investigating incidents.</w:t>
      </w:r>
    </w:p>
    <w:p w:rsidRPr="00F1625D" w:rsidR="00D54C16" w:rsidP="00D54C16" w:rsidRDefault="00D54C16" w14:paraId="5059D9D5" w14:textId="77777777">
      <w:pPr>
        <w:spacing w:before="120" w:after="120"/>
        <w:jc w:val="both"/>
        <w:rPr>
          <w:b/>
        </w:rPr>
      </w:pPr>
      <w:r w:rsidRPr="00F1625D">
        <w:rPr>
          <w:b/>
        </w:rPr>
        <w:t xml:space="preserve">Isolated Area </w:t>
      </w:r>
    </w:p>
    <w:p w:rsidRPr="00F1625D" w:rsidR="00D54C16" w:rsidP="00D54C16" w:rsidRDefault="00D54C16" w14:paraId="2206ADC7" w14:textId="10A6B22C">
      <w:pPr>
        <w:spacing w:before="120" w:after="120"/>
        <w:jc w:val="both"/>
      </w:pPr>
      <w:r>
        <w:t>In the context of the Vehicle Safety System</w:t>
      </w:r>
      <w:r w:rsidRPr="00F1625D">
        <w:t xml:space="preserve">, this means any area which is not regularly attended, </w:t>
      </w:r>
      <w:r>
        <w:t xml:space="preserve">does may not have </w:t>
      </w:r>
      <w:r w:rsidR="007D7F55">
        <w:t>mobile</w:t>
      </w:r>
      <w:r>
        <w:t xml:space="preserve"> telephone coverage, </w:t>
      </w:r>
      <w:r w:rsidRPr="00F1625D">
        <w:t xml:space="preserve">is out of sight or away from other personnel and where </w:t>
      </w:r>
      <w:r>
        <w:t xml:space="preserve">relevant </w:t>
      </w:r>
      <w:r w:rsidRPr="00F1625D">
        <w:t>personnel may not be able to be assisted by others in the event of an incident or personal emergency. Such</w:t>
      </w:r>
      <w:r>
        <w:t xml:space="preserve"> areas may be both on a Wannon Water asset</w:t>
      </w:r>
      <w:r w:rsidRPr="00F1625D">
        <w:t xml:space="preserve"> </w:t>
      </w:r>
      <w:r>
        <w:t xml:space="preserve">or </w:t>
      </w:r>
      <w:r w:rsidRPr="00F1625D">
        <w:t>site and off site</w:t>
      </w:r>
      <w:r>
        <w:t xml:space="preserve"> in a remote location</w:t>
      </w:r>
      <w:r w:rsidRPr="00F1625D">
        <w:t xml:space="preserve">. </w:t>
      </w:r>
    </w:p>
    <w:p w:rsidRPr="00274FAF" w:rsidR="00D54C16" w:rsidP="00D54C16" w:rsidRDefault="00D54C16" w14:paraId="75456642" w14:textId="77777777">
      <w:pPr>
        <w:tabs>
          <w:tab w:val="left" w:pos="0"/>
        </w:tabs>
        <w:spacing w:before="120" w:after="120"/>
        <w:jc w:val="both"/>
        <w:rPr>
          <w:b/>
        </w:rPr>
      </w:pPr>
      <w:r>
        <w:rPr>
          <w:b/>
        </w:rPr>
        <w:t>Vehicle Safety System</w:t>
      </w:r>
    </w:p>
    <w:p w:rsidR="00D54C16" w:rsidP="00D54C16" w:rsidRDefault="00D54C16" w14:paraId="0270F04F" w14:textId="080E092E">
      <w:pPr>
        <w:tabs>
          <w:tab w:val="left" w:pos="0"/>
        </w:tabs>
        <w:spacing w:before="120" w:after="120"/>
        <w:jc w:val="both"/>
      </w:pPr>
      <w:r>
        <w:t xml:space="preserve">Vehicle Safety </w:t>
      </w:r>
      <w:r w:rsidR="007D7F55">
        <w:t>System:</w:t>
      </w:r>
      <w:r>
        <w:t xml:space="preserve"> also referred to as the “</w:t>
      </w:r>
      <w:r w:rsidR="007D7F55">
        <w:t>SmartTrack</w:t>
      </w:r>
      <w:r>
        <w:t xml:space="preserve"> System”, means all the hardware and software used by Wannon Water to track and communicate vehicle locations, inclusive of safety duress alarms functions and associated internal or external monitoring centres.</w:t>
      </w:r>
      <w:bookmarkStart w:name="_Toc415126307" w:id="9"/>
    </w:p>
    <w:p w:rsidRPr="0056114E" w:rsidR="00D54C16" w:rsidP="00D54C16" w:rsidRDefault="00D54C16" w14:paraId="41BFC3C4" w14:textId="77777777">
      <w:pPr>
        <w:tabs>
          <w:tab w:val="left" w:pos="0"/>
        </w:tabs>
        <w:spacing w:before="120" w:after="120"/>
        <w:jc w:val="both"/>
        <w:rPr>
          <w:b/>
        </w:rPr>
      </w:pPr>
      <w:r w:rsidRPr="0056114E">
        <w:rPr>
          <w:b/>
        </w:rPr>
        <w:lastRenderedPageBreak/>
        <w:t>Alarm</w:t>
      </w:r>
      <w:bookmarkEnd w:id="9"/>
    </w:p>
    <w:p w:rsidR="00D54C16" w:rsidP="00D54C16" w:rsidRDefault="00D54C16" w14:paraId="74C61177" w14:textId="77777777">
      <w:pPr>
        <w:spacing w:before="120" w:after="120"/>
        <w:jc w:val="both"/>
      </w:pPr>
      <w:r w:rsidRPr="00AB0364">
        <w:t>An alarm generated</w:t>
      </w:r>
      <w:r>
        <w:t xml:space="preserve"> and sent</w:t>
      </w:r>
      <w:r w:rsidRPr="00AB0364">
        <w:t xml:space="preserve"> by the </w:t>
      </w:r>
      <w:r>
        <w:t>Vehicle Safety System</w:t>
      </w:r>
      <w:r w:rsidRPr="00AB0364">
        <w:t xml:space="preserve"> as the result of a</w:t>
      </w:r>
      <w:r>
        <w:t xml:space="preserve"> trigger </w:t>
      </w:r>
      <w:r w:rsidRPr="00AB0364">
        <w:t xml:space="preserve">event </w:t>
      </w:r>
      <w:r>
        <w:t xml:space="preserve">at </w:t>
      </w:r>
      <w:r w:rsidRPr="00AB0364">
        <w:t xml:space="preserve">the vehicle and received by a </w:t>
      </w:r>
      <w:r>
        <w:t>Vehicle Safety System</w:t>
      </w:r>
      <w:r w:rsidRPr="00AB0364">
        <w:t xml:space="preserve"> </w:t>
      </w:r>
      <w:r>
        <w:t>Alarm Security Monitoring Centre (SMC) for action in accordance with this Procedure</w:t>
      </w:r>
      <w:r w:rsidRPr="00AB0364">
        <w:t>.</w:t>
      </w:r>
      <w:r>
        <w:t xml:space="preserve"> Alarms will be transmitted electronically to on duty SMC personnel.  </w:t>
      </w:r>
    </w:p>
    <w:p w:rsidR="00D54C16" w:rsidP="00D54C16" w:rsidRDefault="00D54C16" w14:paraId="6D98FC36" w14:textId="1FA0DE90">
      <w:pPr>
        <w:spacing w:before="120" w:after="120"/>
      </w:pPr>
      <w:r>
        <w:t xml:space="preserve">The Alarm message information will link to the </w:t>
      </w:r>
      <w:r w:rsidR="007D7F55">
        <w:t>SmartTrack</w:t>
      </w:r>
      <w:r>
        <w:t xml:space="preserve"> System where the following information will be shown: </w:t>
      </w:r>
    </w:p>
    <w:p w:rsidR="00D54C16" w:rsidP="00D54C16" w:rsidRDefault="00D54C16" w14:paraId="211098BB" w14:textId="77777777">
      <w:pPr>
        <w:pStyle w:val="ListParagraph"/>
        <w:keepNext w:val="0"/>
        <w:keepLines w:val="0"/>
        <w:widowControl/>
        <w:numPr>
          <w:ilvl w:val="0"/>
          <w:numId w:val="14"/>
        </w:numPr>
        <w:tabs>
          <w:tab w:val="clear" w:pos="851"/>
        </w:tabs>
        <w:spacing w:after="0" w:line="269" w:lineRule="auto"/>
        <w:ind w:left="357" w:hanging="357"/>
        <w:outlineLvl w:val="9"/>
      </w:pPr>
      <w:r w:rsidRPr="00FE76AE">
        <w:t xml:space="preserve">The </w:t>
      </w:r>
      <w:r w:rsidRPr="00932D68">
        <w:rPr>
          <w:b/>
        </w:rPr>
        <w:t>name of the registered driver</w:t>
      </w:r>
      <w:r w:rsidRPr="00FE76AE">
        <w:t xml:space="preserve"> recorded in the booking system at that time</w:t>
      </w:r>
    </w:p>
    <w:p w:rsidR="00D54C16" w:rsidP="00D54C16" w:rsidRDefault="00D54C16" w14:paraId="14C0142E" w14:textId="77777777">
      <w:pPr>
        <w:pStyle w:val="ListParagraph"/>
        <w:keepNext w:val="0"/>
        <w:keepLines w:val="0"/>
        <w:widowControl/>
        <w:numPr>
          <w:ilvl w:val="0"/>
          <w:numId w:val="14"/>
        </w:numPr>
        <w:tabs>
          <w:tab w:val="clear" w:pos="851"/>
        </w:tabs>
        <w:spacing w:before="0" w:after="0" w:line="269" w:lineRule="auto"/>
        <w:outlineLvl w:val="9"/>
      </w:pPr>
      <w:r w:rsidRPr="00FE76AE">
        <w:t xml:space="preserve">The registered </w:t>
      </w:r>
      <w:r w:rsidRPr="00932D68">
        <w:rPr>
          <w:b/>
        </w:rPr>
        <w:t>mobile phone number of the registered driver</w:t>
      </w:r>
      <w:r w:rsidRPr="00FE76AE">
        <w:t xml:space="preserve"> recorded in </w:t>
      </w:r>
      <w:r>
        <w:t>the booking system at that time</w:t>
      </w:r>
    </w:p>
    <w:p w:rsidRPr="00FE76AE" w:rsidR="00D54C16" w:rsidP="00D54C16" w:rsidRDefault="00D54C16" w14:paraId="27D2DED0" w14:textId="77777777">
      <w:pPr>
        <w:pStyle w:val="ListParagraph"/>
        <w:keepNext w:val="0"/>
        <w:keepLines w:val="0"/>
        <w:widowControl/>
        <w:numPr>
          <w:ilvl w:val="0"/>
          <w:numId w:val="14"/>
        </w:numPr>
        <w:tabs>
          <w:tab w:val="clear" w:pos="851"/>
        </w:tabs>
        <w:spacing w:before="0" w:line="269" w:lineRule="auto"/>
        <w:ind w:left="357" w:hanging="357"/>
        <w:outlineLvl w:val="9"/>
      </w:pPr>
      <w:r w:rsidRPr="00FE76AE">
        <w:t xml:space="preserve">The </w:t>
      </w:r>
      <w:r w:rsidRPr="00932D68">
        <w:rPr>
          <w:b/>
        </w:rPr>
        <w:t>most recent location</w:t>
      </w:r>
      <w:r>
        <w:rPr>
          <w:b/>
        </w:rPr>
        <w:t>,</w:t>
      </w:r>
      <w:r w:rsidRPr="00932D68">
        <w:rPr>
          <w:b/>
        </w:rPr>
        <w:t xml:space="preserve"> as </w:t>
      </w:r>
      <w:r>
        <w:rPr>
          <w:b/>
        </w:rPr>
        <w:t>GPS</w:t>
      </w:r>
      <w:r w:rsidRPr="00932D68">
        <w:rPr>
          <w:b/>
        </w:rPr>
        <w:t xml:space="preserve"> coordinates</w:t>
      </w:r>
      <w:r>
        <w:rPr>
          <w:b/>
        </w:rPr>
        <w:t>,</w:t>
      </w:r>
      <w:r w:rsidRPr="00932D68">
        <w:rPr>
          <w:b/>
        </w:rPr>
        <w:t xml:space="preserve"> recorded</w:t>
      </w:r>
      <w:r w:rsidRPr="00FE76AE">
        <w:t xml:space="preserve"> </w:t>
      </w:r>
      <w:r w:rsidRPr="00932D68">
        <w:rPr>
          <w:b/>
        </w:rPr>
        <w:t>for the vehicle</w:t>
      </w:r>
      <w:r w:rsidRPr="00FE76AE">
        <w:t xml:space="preserve"> </w:t>
      </w:r>
      <w:r w:rsidRPr="00932D68">
        <w:rPr>
          <w:b/>
        </w:rPr>
        <w:t xml:space="preserve">at the time </w:t>
      </w:r>
      <w:r w:rsidRPr="00FE76AE">
        <w:t>an alarm is logged.</w:t>
      </w:r>
    </w:p>
    <w:p w:rsidR="00D54C16" w:rsidP="00D54C16" w:rsidRDefault="00D54C16" w14:paraId="5FBA8A95" w14:textId="77777777">
      <w:pPr>
        <w:spacing w:before="120" w:after="120"/>
        <w:jc w:val="both"/>
      </w:pPr>
      <w:r w:rsidRPr="00630236">
        <w:t xml:space="preserve">The </w:t>
      </w:r>
      <w:r>
        <w:t>Vehicle Safety System</w:t>
      </w:r>
      <w:r w:rsidRPr="00630236">
        <w:t xml:space="preserve"> will generate alarms when specific events occur.  Alarms are event-based and configurable according to business requirements.</w:t>
      </w:r>
      <w:r>
        <w:t xml:space="preserve"> </w:t>
      </w:r>
      <w:r w:rsidRPr="00630236">
        <w:t xml:space="preserve">The Project Plan and Business Case have specified the following </w:t>
      </w:r>
      <w:r>
        <w:t xml:space="preserve">priority </w:t>
      </w:r>
      <w:r w:rsidRPr="00630236">
        <w:t>alarm types:</w:t>
      </w:r>
    </w:p>
    <w:p w:rsidRPr="00630236" w:rsidR="00D54C16" w:rsidP="00D54C16" w:rsidRDefault="00D54C16" w14:paraId="126358BD" w14:textId="77777777">
      <w:pPr>
        <w:pStyle w:val="ListParagraph"/>
        <w:keepNext w:val="0"/>
        <w:keepLines w:val="0"/>
        <w:widowControl/>
        <w:numPr>
          <w:ilvl w:val="0"/>
          <w:numId w:val="15"/>
        </w:numPr>
        <w:tabs>
          <w:tab w:val="clear" w:pos="851"/>
        </w:tabs>
        <w:spacing w:after="0" w:line="276" w:lineRule="auto"/>
        <w:ind w:left="357" w:hanging="357"/>
        <w:contextualSpacing/>
        <w:jc w:val="left"/>
        <w:outlineLvl w:val="9"/>
      </w:pPr>
      <w:r w:rsidRPr="00630236">
        <w:t>Vehicle Crash</w:t>
      </w:r>
      <w:r>
        <w:t xml:space="preserve"> Alarm</w:t>
      </w:r>
    </w:p>
    <w:p w:rsidR="00D54C16" w:rsidP="00D54C16" w:rsidRDefault="00D54C16" w14:paraId="084FFFA3" w14:textId="77777777">
      <w:pPr>
        <w:pStyle w:val="ListParagraph"/>
        <w:keepNext w:val="0"/>
        <w:keepLines w:val="0"/>
        <w:widowControl/>
        <w:numPr>
          <w:ilvl w:val="0"/>
          <w:numId w:val="15"/>
        </w:numPr>
        <w:tabs>
          <w:tab w:val="clear" w:pos="851"/>
        </w:tabs>
        <w:spacing w:before="0" w:after="200" w:line="276" w:lineRule="auto"/>
        <w:contextualSpacing/>
        <w:jc w:val="left"/>
        <w:outlineLvl w:val="9"/>
      </w:pPr>
      <w:r w:rsidRPr="00630236">
        <w:t>Vehicle Rollover</w:t>
      </w:r>
      <w:r>
        <w:t xml:space="preserve"> Alarm</w:t>
      </w:r>
    </w:p>
    <w:p w:rsidRPr="00630236" w:rsidR="00D54C16" w:rsidP="00D54C16" w:rsidRDefault="00D54C16" w14:paraId="000ED3CE" w14:textId="77777777">
      <w:pPr>
        <w:pStyle w:val="ListParagraph"/>
        <w:keepNext w:val="0"/>
        <w:keepLines w:val="0"/>
        <w:widowControl/>
        <w:numPr>
          <w:ilvl w:val="0"/>
          <w:numId w:val="15"/>
        </w:numPr>
        <w:tabs>
          <w:tab w:val="clear" w:pos="851"/>
        </w:tabs>
        <w:spacing w:before="0" w:after="200" w:line="276" w:lineRule="auto"/>
        <w:contextualSpacing/>
        <w:jc w:val="left"/>
        <w:outlineLvl w:val="9"/>
      </w:pPr>
      <w:r>
        <w:t>Pendant Duress Button Alarm A</w:t>
      </w:r>
      <w:r w:rsidRPr="00630236">
        <w:t>ctivation</w:t>
      </w:r>
    </w:p>
    <w:p w:rsidR="00D54C16" w:rsidP="00D54C16" w:rsidRDefault="00D54C16" w14:paraId="53E0332B" w14:textId="77777777">
      <w:pPr>
        <w:pStyle w:val="ListParagraph"/>
        <w:keepNext w:val="0"/>
        <w:keepLines w:val="0"/>
        <w:widowControl/>
        <w:numPr>
          <w:ilvl w:val="0"/>
          <w:numId w:val="15"/>
        </w:numPr>
        <w:tabs>
          <w:tab w:val="clear" w:pos="851"/>
        </w:tabs>
        <w:spacing w:before="0" w:line="276" w:lineRule="auto"/>
        <w:ind w:left="357" w:hanging="357"/>
        <w:contextualSpacing/>
        <w:jc w:val="left"/>
        <w:outlineLvl w:val="9"/>
      </w:pPr>
      <w:r>
        <w:t>Dash Duress Button Alarm A</w:t>
      </w:r>
      <w:r w:rsidRPr="00630236">
        <w:t>ctivation</w:t>
      </w:r>
    </w:p>
    <w:p w:rsidRPr="006D1E34" w:rsidR="00D54C16" w:rsidP="00D54C16" w:rsidRDefault="00D54C16" w14:paraId="5B17CE57" w14:textId="77777777">
      <w:pPr>
        <w:tabs>
          <w:tab w:val="left" w:pos="0"/>
        </w:tabs>
        <w:spacing w:before="120" w:after="120"/>
        <w:jc w:val="both"/>
        <w:rPr>
          <w:b/>
        </w:rPr>
      </w:pPr>
      <w:r w:rsidRPr="006D1E34">
        <w:rPr>
          <w:b/>
        </w:rPr>
        <w:t>Alarm Types</w:t>
      </w:r>
    </w:p>
    <w:p w:rsidR="00D54C16" w:rsidP="00D54C16" w:rsidRDefault="00D54C16" w14:paraId="3B53BF4A" w14:textId="77777777">
      <w:pPr>
        <w:tabs>
          <w:tab w:val="left" w:pos="0"/>
        </w:tabs>
        <w:spacing w:before="120" w:after="120"/>
        <w:jc w:val="both"/>
      </w:pPr>
      <w:r>
        <w:t>The technical specifications for each alarm type are configurable in the system by the Vehicle Safety System Manager according to vendor instructions.</w:t>
      </w:r>
    </w:p>
    <w:p w:rsidR="00D54C16" w:rsidP="00D54C16" w:rsidRDefault="00D54C16" w14:paraId="16DE5200" w14:textId="77777777">
      <w:pPr>
        <w:pStyle w:val="ListParagraph"/>
        <w:keepNext w:val="0"/>
        <w:keepLines w:val="0"/>
        <w:numPr>
          <w:ilvl w:val="0"/>
          <w:numId w:val="16"/>
        </w:numPr>
        <w:tabs>
          <w:tab w:val="clear" w:pos="851"/>
          <w:tab w:val="left" w:pos="0"/>
        </w:tabs>
        <w:ind w:left="426" w:hanging="426"/>
        <w:contextualSpacing/>
        <w:outlineLvl w:val="9"/>
      </w:pPr>
      <w:r w:rsidRPr="00795A15">
        <w:rPr>
          <w:b/>
        </w:rPr>
        <w:t>Vehicle Crash Alarm</w:t>
      </w:r>
      <w:r>
        <w:t xml:space="preserve"> means the Vehicle Safety System has detected a rapid deceleration of the vehicle in space and time during a given journey. </w:t>
      </w:r>
    </w:p>
    <w:p w:rsidR="00D54C16" w:rsidP="00D54C16" w:rsidRDefault="00D54C16" w14:paraId="69FC94DA" w14:textId="77777777">
      <w:pPr>
        <w:pStyle w:val="ListParagraph"/>
        <w:keepNext w:val="0"/>
        <w:keepLines w:val="0"/>
        <w:numPr>
          <w:ilvl w:val="0"/>
          <w:numId w:val="16"/>
        </w:numPr>
        <w:tabs>
          <w:tab w:val="clear" w:pos="851"/>
          <w:tab w:val="left" w:pos="0"/>
        </w:tabs>
        <w:ind w:left="426" w:hanging="426"/>
        <w:contextualSpacing/>
        <w:outlineLvl w:val="9"/>
      </w:pPr>
      <w:r w:rsidRPr="00795A15">
        <w:rPr>
          <w:b/>
        </w:rPr>
        <w:t>Vehicle Rollover Alarm</w:t>
      </w:r>
      <w:r>
        <w:t xml:space="preserve"> means the Vehicle Safety System has detected the orientation of the vehicle in relation to horizontal plain has changed beyond a pre-configured angle during a given journey. </w:t>
      </w:r>
    </w:p>
    <w:p w:rsidR="00D54C16" w:rsidP="00D54C16" w:rsidRDefault="00D54C16" w14:paraId="19E75AA5" w14:textId="77777777">
      <w:pPr>
        <w:pStyle w:val="ListParagraph"/>
        <w:keepNext w:val="0"/>
        <w:keepLines w:val="0"/>
        <w:numPr>
          <w:ilvl w:val="0"/>
          <w:numId w:val="16"/>
        </w:numPr>
        <w:tabs>
          <w:tab w:val="clear" w:pos="851"/>
          <w:tab w:val="left" w:pos="0"/>
        </w:tabs>
        <w:ind w:left="426" w:hanging="426"/>
        <w:contextualSpacing/>
        <w:outlineLvl w:val="9"/>
      </w:pPr>
      <w:r w:rsidRPr="00795A15">
        <w:rPr>
          <w:b/>
        </w:rPr>
        <w:t>Pendant Duress Alarm</w:t>
      </w:r>
      <w:r>
        <w:t xml:space="preserve"> means the portable duress alarm device has been triggered manually by a user for assistance.</w:t>
      </w:r>
    </w:p>
    <w:p w:rsidR="00D54C16" w:rsidP="00D54C16" w:rsidRDefault="00D54C16" w14:paraId="5B8D318C" w14:textId="77777777">
      <w:pPr>
        <w:pStyle w:val="ListParagraph"/>
        <w:keepNext w:val="0"/>
        <w:keepLines w:val="0"/>
        <w:numPr>
          <w:ilvl w:val="0"/>
          <w:numId w:val="16"/>
        </w:numPr>
        <w:tabs>
          <w:tab w:val="clear" w:pos="851"/>
          <w:tab w:val="left" w:pos="0"/>
        </w:tabs>
        <w:ind w:left="426" w:hanging="426"/>
        <w:contextualSpacing/>
        <w:outlineLvl w:val="9"/>
      </w:pPr>
      <w:r w:rsidRPr="00795A15">
        <w:rPr>
          <w:b/>
        </w:rPr>
        <w:t>Dash Duress Alarm</w:t>
      </w:r>
      <w:r>
        <w:t xml:space="preserve"> means the vehicle’s dash-mounted duress alarm device has been triggered manually by a user for assistance.</w:t>
      </w:r>
    </w:p>
    <w:p w:rsidR="00D54C16" w:rsidP="00D54C16" w:rsidRDefault="00D54C16" w14:paraId="52B2BE3F" w14:textId="77777777">
      <w:pPr>
        <w:spacing w:before="120" w:after="120"/>
        <w:jc w:val="both"/>
        <w:rPr>
          <w:b/>
        </w:rPr>
      </w:pPr>
      <w:r w:rsidRPr="0057402B">
        <w:rPr>
          <w:b/>
        </w:rPr>
        <w:t>S</w:t>
      </w:r>
      <w:r>
        <w:rPr>
          <w:b/>
        </w:rPr>
        <w:t>ecurity Monitoring Centre (SMC)</w:t>
      </w:r>
    </w:p>
    <w:p w:rsidRPr="00FF450C" w:rsidR="00D54C16" w:rsidP="00D54C16" w:rsidRDefault="00D54C16" w14:paraId="2E39506D" w14:textId="77777777">
      <w:pPr>
        <w:spacing w:before="120" w:after="120"/>
        <w:jc w:val="both"/>
      </w:pPr>
      <w:r w:rsidRPr="0057402B">
        <w:t xml:space="preserve">The </w:t>
      </w:r>
      <w:r>
        <w:t xml:space="preserve">SMC or </w:t>
      </w:r>
      <w:r w:rsidRPr="0057402B">
        <w:t>Security</w:t>
      </w:r>
      <w:r>
        <w:t xml:space="preserve"> Monitoring Centre is Wannon Water’s authorised monitoring agent for coordinating a first response dispatch in relation to all alarms generated by the Vehicle Safety System. The SMC function may be varied from time to time by approval of the GPS Safety System Manager so as to be provided by either an external, third-party contractor, or by internal Wannon Water resources, subject to regular performance reviews of this monitoring function. </w:t>
      </w:r>
    </w:p>
    <w:p w:rsidRPr="00274FAF" w:rsidR="00D54C16" w:rsidP="00D54C16" w:rsidRDefault="00D54C16" w14:paraId="67CF41C2" w14:textId="77777777">
      <w:pPr>
        <w:tabs>
          <w:tab w:val="left" w:pos="0"/>
        </w:tabs>
        <w:spacing w:before="120" w:after="120"/>
        <w:jc w:val="both"/>
        <w:rPr>
          <w:b/>
        </w:rPr>
      </w:pPr>
      <w:r w:rsidRPr="00274FAF">
        <w:rPr>
          <w:b/>
        </w:rPr>
        <w:t>Geo</w:t>
      </w:r>
      <w:r>
        <w:rPr>
          <w:b/>
        </w:rPr>
        <w:t>-</w:t>
      </w:r>
      <w:r w:rsidRPr="00274FAF">
        <w:rPr>
          <w:b/>
        </w:rPr>
        <w:t>fence</w:t>
      </w:r>
    </w:p>
    <w:p w:rsidRPr="00274FAF" w:rsidR="00D54C16" w:rsidP="00D54C16" w:rsidRDefault="00D54C16" w14:paraId="151A995A" w14:textId="746E5CA4">
      <w:pPr>
        <w:spacing w:before="120" w:after="120"/>
        <w:jc w:val="both"/>
      </w:pPr>
      <w:r>
        <w:t xml:space="preserve">Geo-fencing is a feature of the Vehicle Safety System.  Using the software user </w:t>
      </w:r>
      <w:r w:rsidR="007D7F55">
        <w:t>interface,</w:t>
      </w:r>
      <w:r>
        <w:t xml:space="preserve"> a geographically bounded area can be defined, and rules applied to this defined area.  A Geo-fence is a type of virtual barrier and when a fleet vehicle crosses the barrier an alert or action can be programmed. Geo-fences are used strictly for business purposes only. Geo-fences can only be setup by the Vehicle Safety System Manager, or authorised Users given approval. When setting up a new Geo-fence, or modifying an existing Geo-fence, the details will be entered into the Geo-fence Register held in the system software and maintained by the Vehicle Safety System Manager.  </w:t>
      </w:r>
    </w:p>
    <w:p w:rsidRPr="007027E5" w:rsidR="00D54C16" w:rsidP="00D54C16" w:rsidRDefault="00D54C16" w14:paraId="3879DE6C" w14:textId="77777777">
      <w:pPr>
        <w:tabs>
          <w:tab w:val="left" w:pos="0"/>
        </w:tabs>
        <w:spacing w:before="120" w:after="120"/>
        <w:jc w:val="both"/>
        <w:rPr>
          <w:b/>
        </w:rPr>
      </w:pPr>
      <w:r w:rsidRPr="007027E5">
        <w:rPr>
          <w:b/>
        </w:rPr>
        <w:lastRenderedPageBreak/>
        <w:t>Fleet Vehicle Booking System</w:t>
      </w:r>
    </w:p>
    <w:p w:rsidRPr="00D54C16" w:rsidR="007167C7" w:rsidP="00D54C16" w:rsidRDefault="00D54C16" w14:paraId="4381CDE5" w14:textId="727CCF44">
      <w:pPr>
        <w:tabs>
          <w:tab w:val="left" w:pos="0"/>
        </w:tabs>
        <w:spacing w:before="120" w:after="120"/>
        <w:jc w:val="both"/>
      </w:pPr>
      <w:r>
        <w:t xml:space="preserve">The Fleet Vehicle Booking System is that part of the Vehicle Safety System software interface that enables Wannon Water Personnel to book an individual fleet pool vehicle for business travel purposes. To book a vehicle, fleet users should follow the Fleet Vehicle Booking Procedure </w:t>
      </w:r>
      <w:r w:rsidRPr="002A6E4C">
        <w:t>(to be developed).</w:t>
      </w:r>
    </w:p>
    <w:p w:rsidR="00553033" w:rsidP="00233152" w:rsidRDefault="00D54C16" w14:paraId="7AA1F8DF" w14:textId="7E9A1710">
      <w:pPr>
        <w:pStyle w:val="Heading1"/>
      </w:pPr>
      <w:bookmarkStart w:name="_Toc145065903" w:id="10"/>
      <w:r>
        <w:t>System Management</w:t>
      </w:r>
      <w:bookmarkEnd w:id="10"/>
      <w:r w:rsidR="00A20B43">
        <w:t xml:space="preserve"> </w:t>
      </w:r>
    </w:p>
    <w:p w:rsidR="00A35C04" w:rsidP="00A35C04" w:rsidRDefault="00A35C04" w14:paraId="25ED0D60" w14:textId="77777777">
      <w:pPr>
        <w:spacing w:before="120" w:after="120"/>
      </w:pPr>
      <w:r>
        <w:t>The following sections describe the management functions required for the Vehicle Safety System.</w:t>
      </w:r>
    </w:p>
    <w:p w:rsidR="00A35C04" w:rsidP="00A35C04" w:rsidRDefault="00A35C04" w14:paraId="43EF54C4" w14:textId="77777777">
      <w:pPr>
        <w:pStyle w:val="Heading2"/>
      </w:pPr>
      <w:bookmarkStart w:name="_Toc428267731" w:id="11"/>
      <w:bookmarkStart w:name="_Toc145065904" w:id="12"/>
      <w:r>
        <w:t>Installation of Vehicle Safety System</w:t>
      </w:r>
      <w:bookmarkEnd w:id="11"/>
      <w:bookmarkEnd w:id="12"/>
    </w:p>
    <w:p w:rsidR="00A35C04" w:rsidP="00A35C04" w:rsidRDefault="00A35C04" w14:paraId="4F93C030" w14:textId="77777777">
      <w:pPr>
        <w:spacing w:before="120" w:after="120"/>
        <w:jc w:val="both"/>
      </w:pPr>
      <w:r w:rsidRPr="007B6896">
        <w:t xml:space="preserve">Requests for </w:t>
      </w:r>
      <w:r>
        <w:t xml:space="preserve">the </w:t>
      </w:r>
      <w:r w:rsidRPr="007B6896">
        <w:t xml:space="preserve">installation </w:t>
      </w:r>
      <w:r>
        <w:t xml:space="preserve">of new equipment </w:t>
      </w:r>
      <w:r w:rsidRPr="007B6896">
        <w:t xml:space="preserve">or modification of </w:t>
      </w:r>
      <w:r>
        <w:t xml:space="preserve">Vehicle Safety System </w:t>
      </w:r>
      <w:r w:rsidRPr="007B6896">
        <w:t xml:space="preserve">components are to be in writing </w:t>
      </w:r>
      <w:r>
        <w:t xml:space="preserve">via email </w:t>
      </w:r>
      <w:r w:rsidRPr="007B6896">
        <w:t xml:space="preserve">to the </w:t>
      </w:r>
      <w:r>
        <w:t>Vehicle Safety System</w:t>
      </w:r>
      <w:r w:rsidRPr="007B6896">
        <w:t xml:space="preserve"> Manager for review and approval.</w:t>
      </w:r>
    </w:p>
    <w:p w:rsidR="00A35C04" w:rsidP="00A35C04" w:rsidRDefault="00A35C04" w14:paraId="7240DB3C" w14:textId="77777777">
      <w:pPr>
        <w:spacing w:before="120" w:after="120"/>
        <w:jc w:val="both"/>
      </w:pPr>
      <w:r w:rsidRPr="007B6896">
        <w:t xml:space="preserve">To ensure that components and installation of the </w:t>
      </w:r>
      <w:r>
        <w:t xml:space="preserve">Vehicle Safety System </w:t>
      </w:r>
      <w:r w:rsidRPr="007B6896">
        <w:t>meet or exceed operational standards</w:t>
      </w:r>
      <w:r>
        <w:t>,</w:t>
      </w:r>
      <w:r w:rsidRPr="007B6896">
        <w:t xml:space="preserve"> all installations are to be conducted by licenced equipment installers unless otherwise approved by the </w:t>
      </w:r>
      <w:r>
        <w:t>Vehicle Safety System</w:t>
      </w:r>
      <w:r w:rsidRPr="007B6896">
        <w:t xml:space="preserve"> Manager.</w:t>
      </w:r>
    </w:p>
    <w:p w:rsidR="00A35C04" w:rsidP="00A35C04" w:rsidRDefault="00A35C04" w14:paraId="3D2778EB" w14:textId="77777777">
      <w:pPr>
        <w:pStyle w:val="Heading2"/>
      </w:pPr>
      <w:bookmarkStart w:name="_Toc428267732" w:id="13"/>
      <w:bookmarkStart w:name="_Toc145065905" w:id="14"/>
      <w:r>
        <w:t>Administration of the System</w:t>
      </w:r>
      <w:bookmarkEnd w:id="13"/>
      <w:bookmarkEnd w:id="14"/>
    </w:p>
    <w:p w:rsidR="00A35C04" w:rsidP="00A35C04" w:rsidRDefault="00A35C04" w14:paraId="2E56AD68" w14:textId="77777777">
      <w:pPr>
        <w:spacing w:before="120" w:after="120"/>
        <w:jc w:val="both"/>
      </w:pPr>
      <w:r w:rsidRPr="00E55CFF">
        <w:t xml:space="preserve">The software configuration and roles management of the </w:t>
      </w:r>
      <w:r>
        <w:t>Vehicle Safety System</w:t>
      </w:r>
      <w:r w:rsidRPr="00E55CFF">
        <w:t xml:space="preserve"> will be the responsibility of the </w:t>
      </w:r>
      <w:r>
        <w:t>Vehicle Safety System</w:t>
      </w:r>
      <w:r w:rsidRPr="00E55CFF">
        <w:t xml:space="preserve"> Manager.  The specific software procedure</w:t>
      </w:r>
      <w:r>
        <w:t>s</w:t>
      </w:r>
      <w:r w:rsidRPr="00E55CFF">
        <w:t xml:space="preserve"> </w:t>
      </w:r>
      <w:r>
        <w:t>are</w:t>
      </w:r>
      <w:r w:rsidRPr="00E55CFF">
        <w:t xml:space="preserve"> available as per the vendor documentation</w:t>
      </w:r>
      <w:r>
        <w:t xml:space="preserve"> available on Watershed</w:t>
      </w:r>
      <w:r w:rsidRPr="00E55CFF">
        <w:t>.</w:t>
      </w:r>
    </w:p>
    <w:p w:rsidR="00A35C04" w:rsidP="00A35C04" w:rsidRDefault="00A35C04" w14:paraId="4E47470C" w14:textId="77777777">
      <w:pPr>
        <w:spacing w:before="120" w:after="120"/>
        <w:jc w:val="both"/>
      </w:pPr>
      <w:r>
        <w:t>Specific management of user roles within the system is the responsibility of the Vehicle Safety System Manager.  There are four categories of users defined for the Vehicle Safety System, being:</w:t>
      </w:r>
    </w:p>
    <w:p w:rsidRPr="00E76BD3" w:rsidR="00A35C04" w:rsidP="00A35C04" w:rsidRDefault="00A35C04" w14:paraId="1F7D7027" w14:textId="77777777">
      <w:pPr>
        <w:pStyle w:val="ListParagraph"/>
        <w:keepNext w:val="0"/>
        <w:keepLines w:val="0"/>
        <w:widowControl/>
        <w:numPr>
          <w:ilvl w:val="0"/>
          <w:numId w:val="21"/>
        </w:numPr>
        <w:tabs>
          <w:tab w:val="clear" w:pos="851"/>
        </w:tabs>
        <w:spacing w:before="0" w:after="0" w:line="276" w:lineRule="auto"/>
        <w:ind w:left="357" w:hanging="357"/>
        <w:jc w:val="left"/>
        <w:outlineLvl w:val="9"/>
      </w:pPr>
      <w:r w:rsidRPr="00E76BD3">
        <w:t>Administrator</w:t>
      </w:r>
      <w:r>
        <w:t>s</w:t>
      </w:r>
    </w:p>
    <w:p w:rsidRPr="00DB7070" w:rsidR="00A35C04" w:rsidP="00A35C04" w:rsidRDefault="00A35C04" w14:paraId="2A444503" w14:textId="77777777">
      <w:pPr>
        <w:pStyle w:val="ListParagraph"/>
        <w:keepNext w:val="0"/>
        <w:keepLines w:val="0"/>
        <w:widowControl/>
        <w:numPr>
          <w:ilvl w:val="0"/>
          <w:numId w:val="21"/>
        </w:numPr>
        <w:tabs>
          <w:tab w:val="clear" w:pos="851"/>
        </w:tabs>
        <w:spacing w:before="0" w:after="0" w:line="276" w:lineRule="auto"/>
        <w:ind w:left="357" w:hanging="357"/>
        <w:jc w:val="left"/>
        <w:outlineLvl w:val="9"/>
      </w:pPr>
      <w:r w:rsidRPr="00DB7070">
        <w:t>Users</w:t>
      </w:r>
    </w:p>
    <w:p w:rsidRPr="00E76BD3" w:rsidR="00A35C04" w:rsidP="00A35C04" w:rsidRDefault="00A35C04" w14:paraId="18184A73" w14:textId="77777777">
      <w:pPr>
        <w:pStyle w:val="ListParagraph"/>
        <w:keepNext w:val="0"/>
        <w:keepLines w:val="0"/>
        <w:widowControl/>
        <w:numPr>
          <w:ilvl w:val="0"/>
          <w:numId w:val="21"/>
        </w:numPr>
        <w:tabs>
          <w:tab w:val="clear" w:pos="851"/>
        </w:tabs>
        <w:spacing w:before="0" w:after="0" w:line="276" w:lineRule="auto"/>
        <w:ind w:left="357" w:hanging="357"/>
        <w:jc w:val="left"/>
        <w:outlineLvl w:val="9"/>
      </w:pPr>
      <w:r>
        <w:t>Security Monitoring Centre (SMC) responders</w:t>
      </w:r>
    </w:p>
    <w:p w:rsidR="00A35C04" w:rsidP="00A35C04" w:rsidRDefault="00A35C04" w14:paraId="76ECE6C1" w14:textId="77777777">
      <w:pPr>
        <w:pStyle w:val="ListParagraph"/>
        <w:keepNext w:val="0"/>
        <w:keepLines w:val="0"/>
        <w:widowControl/>
        <w:numPr>
          <w:ilvl w:val="0"/>
          <w:numId w:val="21"/>
        </w:numPr>
        <w:tabs>
          <w:tab w:val="clear" w:pos="851"/>
        </w:tabs>
        <w:spacing w:before="0" w:after="0" w:line="276" w:lineRule="auto"/>
        <w:ind w:left="357" w:hanging="357"/>
        <w:jc w:val="left"/>
        <w:outlineLvl w:val="9"/>
      </w:pPr>
      <w:r w:rsidRPr="00E76BD3">
        <w:t>Driver</w:t>
      </w:r>
      <w:r>
        <w:t>s</w:t>
      </w:r>
      <w:r w:rsidRPr="00E76BD3">
        <w:t xml:space="preserve"> of vehicle</w:t>
      </w:r>
      <w:r>
        <w:t>s</w:t>
      </w:r>
    </w:p>
    <w:p w:rsidR="00A35C04" w:rsidP="00A35C04" w:rsidRDefault="00A35C04" w14:paraId="795D772A" w14:textId="77777777">
      <w:pPr>
        <w:pStyle w:val="Heading2"/>
      </w:pPr>
      <w:bookmarkStart w:name="_Toc428267733" w:id="15"/>
      <w:bookmarkStart w:name="_Toc145065906" w:id="16"/>
      <w:r>
        <w:t>Vehicle User Notification</w:t>
      </w:r>
      <w:bookmarkEnd w:id="15"/>
      <w:bookmarkEnd w:id="16"/>
    </w:p>
    <w:p w:rsidR="00A35C04" w:rsidP="00A35C04" w:rsidRDefault="00A35C04" w14:paraId="11B18C9B" w14:textId="1C51E5CF">
      <w:pPr>
        <w:spacing w:before="120" w:after="120"/>
        <w:jc w:val="both"/>
      </w:pPr>
      <w:r>
        <w:t>S</w:t>
      </w:r>
      <w:r w:rsidRPr="007B6896">
        <w:t xml:space="preserve">ignage will be displayed prominently in all vehicles where </w:t>
      </w:r>
      <w:r>
        <w:t>Vehicle Safety System</w:t>
      </w:r>
      <w:r w:rsidRPr="007B6896">
        <w:t xml:space="preserve"> devices are installed</w:t>
      </w:r>
      <w:r>
        <w:t xml:space="preserve"> to ensure any driver and/or passenger(s) is/are aware that the vehicle location is being monitored and locational information recorded by Wannon Water</w:t>
      </w:r>
      <w:r w:rsidRPr="007B6896">
        <w:t xml:space="preserve">. </w:t>
      </w:r>
      <w:r>
        <w:t xml:space="preserve">By using the </w:t>
      </w:r>
      <w:r w:rsidR="007D7F55">
        <w:t>vehicle,</w:t>
      </w:r>
      <w:r>
        <w:t xml:space="preserve"> the driver and passenger consent to Wannon Water collecting and storing vehicle location information.</w:t>
      </w:r>
    </w:p>
    <w:p w:rsidR="00A35C04" w:rsidP="00A35C04" w:rsidRDefault="00A35C04" w14:paraId="636BE402" w14:textId="77777777">
      <w:pPr>
        <w:spacing w:before="120" w:after="120"/>
        <w:jc w:val="both"/>
      </w:pPr>
      <w:r w:rsidRPr="007B6896">
        <w:t xml:space="preserve">Individuals have the right to ensure any personal information that is captured by Wannon Water is accurate and </w:t>
      </w:r>
      <w:r>
        <w:t xml:space="preserve">securely </w:t>
      </w:r>
      <w:r w:rsidRPr="007B6896">
        <w:t xml:space="preserve">stored </w:t>
      </w:r>
      <w:r>
        <w:t xml:space="preserve">in accordance </w:t>
      </w:r>
      <w:r w:rsidRPr="007B6896">
        <w:t>with the Information Privacy Principles</w:t>
      </w:r>
      <w:r>
        <w:t xml:space="preserve"> set out in the </w:t>
      </w:r>
      <w:r w:rsidRPr="00C3678C">
        <w:rPr>
          <w:i/>
        </w:rPr>
        <w:t>Privacy and Data Protection Act</w:t>
      </w:r>
      <w:r>
        <w:t xml:space="preserve"> 2014</w:t>
      </w:r>
      <w:r w:rsidRPr="007B6896">
        <w:t xml:space="preserve">. Any request for access to </w:t>
      </w:r>
      <w:r>
        <w:t>Vehicle Safety System</w:t>
      </w:r>
      <w:r w:rsidRPr="007B6896">
        <w:t xml:space="preserve"> data is to be directed to the </w:t>
      </w:r>
      <w:r>
        <w:t>Vehicle Safety System</w:t>
      </w:r>
      <w:r w:rsidRPr="007B6896">
        <w:t xml:space="preserve"> Manager</w:t>
      </w:r>
      <w:r>
        <w:t xml:space="preserve"> as described in Clause 4</w:t>
      </w:r>
      <w:r w:rsidRPr="007B6896">
        <w:t>.</w:t>
      </w:r>
    </w:p>
    <w:p w:rsidRPr="007B6896" w:rsidR="00A35C04" w:rsidP="00A35C04" w:rsidRDefault="00A35C04" w14:paraId="3D17086E" w14:textId="77777777">
      <w:pPr>
        <w:spacing w:before="120" w:after="120"/>
        <w:jc w:val="both"/>
      </w:pPr>
      <w:r w:rsidRPr="007B6896">
        <w:t xml:space="preserve">Employees will be informed of </w:t>
      </w:r>
      <w:r>
        <w:t>Vehicle Safety System</w:t>
      </w:r>
      <w:r w:rsidRPr="007B6896">
        <w:t xml:space="preserve"> dur</w:t>
      </w:r>
      <w:r>
        <w:t>ing commissioning of the system and for new employees, during the</w:t>
      </w:r>
      <w:r w:rsidRPr="007B6896">
        <w:t>ir induction process.</w:t>
      </w:r>
    </w:p>
    <w:p w:rsidR="00A35C04" w:rsidP="00A35C04" w:rsidRDefault="00A35C04" w14:paraId="37AB266C" w14:textId="77777777">
      <w:pPr>
        <w:pStyle w:val="Heading2"/>
      </w:pPr>
      <w:bookmarkStart w:name="_Toc428267734" w:id="17"/>
      <w:bookmarkStart w:name="_Toc145065907" w:id="18"/>
      <w:r>
        <w:t>Vehicle Booking System</w:t>
      </w:r>
      <w:bookmarkEnd w:id="17"/>
      <w:bookmarkEnd w:id="18"/>
    </w:p>
    <w:p w:rsidR="00A35C04" w:rsidP="00A35C04" w:rsidRDefault="00A35C04" w14:paraId="3BEDDB7F" w14:textId="77777777">
      <w:pPr>
        <w:spacing w:before="120" w:after="120"/>
        <w:jc w:val="both"/>
      </w:pPr>
      <w:r>
        <w:t xml:space="preserve">The Vehicle Safety System includes the system for booking of pool vehicles.  The system is accessed via the web link on the Watershed Intranet Page.  The instructions for booking vehicles are provided on the “Booking Vehicles” page of Watershed and the </w:t>
      </w:r>
      <w:r w:rsidRPr="002A6E4C">
        <w:t>Vehicle Booking Procedure (to be updated).</w:t>
      </w:r>
      <w:r>
        <w:t xml:space="preserve">  Specific instruction is available from the </w:t>
      </w:r>
      <w:r w:rsidRPr="00117BEB">
        <w:t>Corporate Services Fleet &amp; Facilities Coordinator</w:t>
      </w:r>
      <w:r>
        <w:t>.</w:t>
      </w:r>
    </w:p>
    <w:p w:rsidR="00A35C04" w:rsidP="00A35C04" w:rsidRDefault="00A35C04" w14:paraId="2F0A5DF2" w14:textId="77777777">
      <w:pPr>
        <w:pStyle w:val="Heading2"/>
      </w:pPr>
      <w:bookmarkStart w:name="_Toc428267735" w:id="19"/>
      <w:bookmarkStart w:name="_Toc145065908" w:id="20"/>
      <w:r>
        <w:lastRenderedPageBreak/>
        <w:t>Fob (iButton)</w:t>
      </w:r>
      <w:bookmarkEnd w:id="19"/>
      <w:bookmarkEnd w:id="20"/>
    </w:p>
    <w:p w:rsidRPr="00D13E4F" w:rsidR="00A35C04" w:rsidP="00A35C04" w:rsidRDefault="00A35C04" w14:paraId="3BC2D957" w14:textId="77777777">
      <w:pPr>
        <w:spacing w:before="120" w:after="120"/>
        <w:jc w:val="both"/>
      </w:pPr>
      <w:r w:rsidRPr="00D13E4F">
        <w:t xml:space="preserve">Each employee will be issued with a </w:t>
      </w:r>
      <w:r>
        <w:t>d</w:t>
      </w:r>
      <w:r w:rsidRPr="00D13E4F">
        <w:t>river I</w:t>
      </w:r>
      <w:r>
        <w:t xml:space="preserve">dentification </w:t>
      </w:r>
      <w:r w:rsidRPr="00D13E4F">
        <w:t>tag</w:t>
      </w:r>
      <w:r>
        <w:t xml:space="preserve"> known as a “Fob”</w:t>
      </w:r>
      <w:r w:rsidRPr="00D13E4F">
        <w:t xml:space="preserve">.  </w:t>
      </w:r>
      <w:r>
        <w:t xml:space="preserve">The manufacturer name of the Fob is “iButton”.  </w:t>
      </w:r>
      <w:r w:rsidRPr="00D13E4F">
        <w:t xml:space="preserve">This </w:t>
      </w:r>
      <w:r>
        <w:t>Fob</w:t>
      </w:r>
      <w:r w:rsidRPr="00D13E4F">
        <w:t xml:space="preserve"> is to be “</w:t>
      </w:r>
      <w:r>
        <w:t>attached</w:t>
      </w:r>
      <w:r w:rsidRPr="00D13E4F">
        <w:t xml:space="preserve">” on at the commencement of </w:t>
      </w:r>
      <w:r>
        <w:t xml:space="preserve">each </w:t>
      </w:r>
      <w:r w:rsidRPr="00D13E4F">
        <w:t xml:space="preserve">use of the vehicle by placing the tag next to the dash receiver.  </w:t>
      </w:r>
    </w:p>
    <w:p w:rsidRPr="00D13E4F" w:rsidR="00A35C04" w:rsidP="00A35C04" w:rsidRDefault="00A35C04" w14:paraId="3D18C2EF" w14:textId="77777777">
      <w:pPr>
        <w:spacing w:before="120" w:after="120"/>
        <w:jc w:val="both"/>
      </w:pPr>
      <w:r>
        <w:t>Recording the driver identification</w:t>
      </w:r>
      <w:r w:rsidRPr="00D13E4F">
        <w:t xml:space="preserve"> </w:t>
      </w:r>
      <w:r>
        <w:t>fob</w:t>
      </w:r>
      <w:r w:rsidRPr="00D13E4F">
        <w:t xml:space="preserve"> improves the level of safety provided by the system through ensuring that an employee may be telephoned directly in the event of a working alone Duress Alarm.</w:t>
      </w:r>
    </w:p>
    <w:p w:rsidRPr="00D13E4F" w:rsidR="00A35C04" w:rsidP="00A35C04" w:rsidRDefault="00A35C04" w14:paraId="79FB2CFA" w14:textId="77777777">
      <w:pPr>
        <w:spacing w:before="120" w:after="120"/>
        <w:jc w:val="both"/>
      </w:pPr>
      <w:r w:rsidRPr="00D13E4F">
        <w:t>If the vehicle has been booked using</w:t>
      </w:r>
      <w:r>
        <w:t xml:space="preserve"> the Fleet Booking System, the d</w:t>
      </w:r>
      <w:r w:rsidRPr="00D13E4F">
        <w:t xml:space="preserve">river </w:t>
      </w:r>
      <w:r>
        <w:t>identification will be assigned during the booking process</w:t>
      </w:r>
      <w:r w:rsidRPr="00D13E4F">
        <w:t>.</w:t>
      </w:r>
      <w:r>
        <w:t xml:space="preserve">  This d</w:t>
      </w:r>
      <w:r w:rsidRPr="00D13E4F">
        <w:t>river’s information may be updated by “tapping</w:t>
      </w:r>
      <w:r>
        <w:t xml:space="preserve"> on” using another Fob</w:t>
      </w:r>
      <w:r w:rsidRPr="00D13E4F">
        <w:t xml:space="preserve"> should the individual driving a vehic</w:t>
      </w:r>
      <w:r>
        <w:t>le change during</w:t>
      </w:r>
      <w:r w:rsidRPr="00D13E4F">
        <w:t xml:space="preserve"> use of the vehicle.</w:t>
      </w:r>
    </w:p>
    <w:p w:rsidRPr="00D13E4F" w:rsidR="00A35C04" w:rsidP="00A35C04" w:rsidRDefault="00A35C04" w14:paraId="33F97113" w14:textId="77777777">
      <w:pPr>
        <w:spacing w:before="120" w:after="120"/>
        <w:jc w:val="both"/>
      </w:pPr>
      <w:r w:rsidRPr="00D13E4F">
        <w:t>It is the responsibility of all Wannon Water employees to “tap</w:t>
      </w:r>
      <w:r>
        <w:t xml:space="preserve"> on</w:t>
      </w:r>
      <w:r w:rsidRPr="00D13E4F">
        <w:t xml:space="preserve">” with their </w:t>
      </w:r>
      <w:r>
        <w:t xml:space="preserve">Fob </w:t>
      </w:r>
      <w:r w:rsidRPr="00D13E4F">
        <w:t xml:space="preserve">at the commencement of </w:t>
      </w:r>
      <w:r>
        <w:t>each use of a</w:t>
      </w:r>
      <w:r w:rsidRPr="00D13E4F">
        <w:t xml:space="preserve"> vehicle by placing the tag next to the dash receiver. If any employee does not “tap on” to the vehicle, and the vehicle has not been booked using the Fleet Booking System, t</w:t>
      </w:r>
      <w:r>
        <w:t>he system will by default apply to the next journey, the driver identification details</w:t>
      </w:r>
      <w:r w:rsidRPr="00D13E4F">
        <w:t xml:space="preserve"> </w:t>
      </w:r>
      <w:r>
        <w:t>recorded from</w:t>
      </w:r>
      <w:r w:rsidRPr="00D13E4F">
        <w:t xml:space="preserve"> the last active user</w:t>
      </w:r>
      <w:r>
        <w:t xml:space="preserve"> in that vehicle</w:t>
      </w:r>
      <w:r w:rsidRPr="00D13E4F">
        <w:t>.</w:t>
      </w:r>
    </w:p>
    <w:p w:rsidR="00A35C04" w:rsidP="00A35C04" w:rsidRDefault="00A35C04" w14:paraId="0373C24B" w14:textId="77777777">
      <w:pPr>
        <w:pStyle w:val="Heading2"/>
      </w:pPr>
      <w:bookmarkStart w:name="_Toc428267736" w:id="21"/>
      <w:bookmarkStart w:name="_Toc145065909" w:id="22"/>
      <w:r>
        <w:t>Alarms</w:t>
      </w:r>
      <w:bookmarkEnd w:id="21"/>
      <w:bookmarkEnd w:id="22"/>
    </w:p>
    <w:p w:rsidRPr="00630236" w:rsidR="00A35C04" w:rsidP="00A35C04" w:rsidRDefault="00A35C04" w14:paraId="0AF1694D" w14:textId="77777777">
      <w:pPr>
        <w:spacing w:before="120" w:after="120"/>
        <w:jc w:val="both"/>
      </w:pPr>
      <w:r w:rsidRPr="00630236">
        <w:t xml:space="preserve">The </w:t>
      </w:r>
      <w:r>
        <w:t>Vehicle Safety System</w:t>
      </w:r>
      <w:r w:rsidRPr="00630236">
        <w:t xml:space="preserve"> will generate alarms when specific events occur.  Alarms are event-based and configurable according to business requirements.</w:t>
      </w:r>
      <w:r>
        <w:t xml:space="preserve"> </w:t>
      </w:r>
      <w:r w:rsidRPr="00630236">
        <w:t xml:space="preserve">The Project Plan and Business Case have specified the following </w:t>
      </w:r>
      <w:r>
        <w:t xml:space="preserve">priority </w:t>
      </w:r>
      <w:r w:rsidRPr="00630236">
        <w:t>alarm types:</w:t>
      </w:r>
    </w:p>
    <w:p w:rsidRPr="00630236" w:rsidR="00A35C04" w:rsidP="00A35C04" w:rsidRDefault="00A35C04" w14:paraId="6A616F55" w14:textId="77777777">
      <w:pPr>
        <w:pStyle w:val="ListParagraph"/>
        <w:keepNext w:val="0"/>
        <w:keepLines w:val="0"/>
        <w:widowControl/>
        <w:numPr>
          <w:ilvl w:val="0"/>
          <w:numId w:val="15"/>
        </w:numPr>
        <w:tabs>
          <w:tab w:val="clear" w:pos="851"/>
        </w:tabs>
        <w:spacing w:after="0" w:line="276" w:lineRule="auto"/>
        <w:ind w:left="357" w:hanging="357"/>
        <w:contextualSpacing/>
        <w:jc w:val="left"/>
        <w:outlineLvl w:val="9"/>
      </w:pPr>
      <w:r w:rsidRPr="00630236">
        <w:t>Vehicle Crash</w:t>
      </w:r>
      <w:r>
        <w:t xml:space="preserve"> Alarm</w:t>
      </w:r>
    </w:p>
    <w:p w:rsidR="00A35C04" w:rsidP="00A35C04" w:rsidRDefault="00A35C04" w14:paraId="36F91135" w14:textId="77777777">
      <w:pPr>
        <w:pStyle w:val="ListParagraph"/>
        <w:keepNext w:val="0"/>
        <w:keepLines w:val="0"/>
        <w:widowControl/>
        <w:numPr>
          <w:ilvl w:val="0"/>
          <w:numId w:val="15"/>
        </w:numPr>
        <w:tabs>
          <w:tab w:val="clear" w:pos="851"/>
        </w:tabs>
        <w:spacing w:before="0" w:after="200" w:line="276" w:lineRule="auto"/>
        <w:contextualSpacing/>
        <w:jc w:val="left"/>
        <w:outlineLvl w:val="9"/>
      </w:pPr>
      <w:r w:rsidRPr="00630236">
        <w:t>Vehicle Rollover</w:t>
      </w:r>
      <w:r>
        <w:t xml:space="preserve"> Alarm</w:t>
      </w:r>
    </w:p>
    <w:p w:rsidRPr="00630236" w:rsidR="00A35C04" w:rsidP="00A35C04" w:rsidRDefault="00A35C04" w14:paraId="0C15E55D" w14:textId="77777777">
      <w:pPr>
        <w:pStyle w:val="ListParagraph"/>
        <w:keepNext w:val="0"/>
        <w:keepLines w:val="0"/>
        <w:widowControl/>
        <w:numPr>
          <w:ilvl w:val="0"/>
          <w:numId w:val="15"/>
        </w:numPr>
        <w:tabs>
          <w:tab w:val="clear" w:pos="851"/>
        </w:tabs>
        <w:spacing w:before="0" w:after="200" w:line="276" w:lineRule="auto"/>
        <w:contextualSpacing/>
        <w:jc w:val="left"/>
        <w:outlineLvl w:val="9"/>
      </w:pPr>
      <w:r>
        <w:t>Pendant Duress Button Alarm A</w:t>
      </w:r>
      <w:r w:rsidRPr="00630236">
        <w:t>ctivation</w:t>
      </w:r>
    </w:p>
    <w:p w:rsidR="00A35C04" w:rsidP="00A35C04" w:rsidRDefault="00A35C04" w14:paraId="3F0CE2B9" w14:textId="77777777">
      <w:pPr>
        <w:pStyle w:val="ListParagraph"/>
        <w:keepNext w:val="0"/>
        <w:keepLines w:val="0"/>
        <w:widowControl/>
        <w:numPr>
          <w:ilvl w:val="0"/>
          <w:numId w:val="15"/>
        </w:numPr>
        <w:tabs>
          <w:tab w:val="clear" w:pos="851"/>
        </w:tabs>
        <w:spacing w:before="0" w:line="276" w:lineRule="auto"/>
        <w:ind w:left="357" w:hanging="357"/>
        <w:contextualSpacing/>
        <w:jc w:val="left"/>
        <w:outlineLvl w:val="9"/>
      </w:pPr>
      <w:r>
        <w:t>Dash Duress Button Alarm A</w:t>
      </w:r>
      <w:r w:rsidRPr="00630236">
        <w:t>ctivation</w:t>
      </w:r>
    </w:p>
    <w:p w:rsidR="00A35C04" w:rsidP="00A35C04" w:rsidRDefault="00A35C04" w14:paraId="6C62A70D" w14:textId="77777777">
      <w:pPr>
        <w:spacing w:before="120" w:after="120"/>
      </w:pPr>
      <w:r>
        <w:t>An Alarm can be triggered in three ways, being:</w:t>
      </w:r>
    </w:p>
    <w:p w:rsidR="00A35C04" w:rsidP="00A35C04" w:rsidRDefault="00A35C04" w14:paraId="1FAF8161" w14:textId="77777777">
      <w:pPr>
        <w:pStyle w:val="ListParagraph"/>
        <w:keepNext w:val="0"/>
        <w:keepLines w:val="0"/>
        <w:widowControl/>
        <w:numPr>
          <w:ilvl w:val="0"/>
          <w:numId w:val="19"/>
        </w:numPr>
        <w:tabs>
          <w:tab w:val="clear" w:pos="851"/>
        </w:tabs>
        <w:spacing w:after="0" w:line="276" w:lineRule="auto"/>
        <w:ind w:left="357" w:hanging="357"/>
        <w:jc w:val="left"/>
        <w:outlineLvl w:val="9"/>
      </w:pPr>
      <w:r>
        <w:t>Automatically, if the vehicle is involved in a collision which triggers the inbuilt sensors.</w:t>
      </w:r>
    </w:p>
    <w:p w:rsidR="00A35C04" w:rsidP="00A35C04" w:rsidRDefault="00A35C04" w14:paraId="2B033032" w14:textId="77777777">
      <w:pPr>
        <w:pStyle w:val="ListParagraph"/>
        <w:keepNext w:val="0"/>
        <w:keepLines w:val="0"/>
        <w:widowControl/>
        <w:numPr>
          <w:ilvl w:val="0"/>
          <w:numId w:val="19"/>
        </w:numPr>
        <w:tabs>
          <w:tab w:val="clear" w:pos="851"/>
        </w:tabs>
        <w:spacing w:before="0" w:after="0" w:line="276" w:lineRule="auto"/>
        <w:jc w:val="left"/>
        <w:outlineLvl w:val="9"/>
      </w:pPr>
      <w:r>
        <w:t>Manually by the driver by pressing the dash mounted duress button.</w:t>
      </w:r>
    </w:p>
    <w:p w:rsidR="00A35C04" w:rsidP="00A35C04" w:rsidRDefault="00A35C04" w14:paraId="345CAC5B" w14:textId="77777777">
      <w:pPr>
        <w:pStyle w:val="ListParagraph"/>
        <w:keepNext w:val="0"/>
        <w:keepLines w:val="0"/>
        <w:widowControl/>
        <w:numPr>
          <w:ilvl w:val="0"/>
          <w:numId w:val="19"/>
        </w:numPr>
        <w:tabs>
          <w:tab w:val="clear" w:pos="851"/>
        </w:tabs>
        <w:spacing w:before="0"/>
        <w:ind w:left="357" w:hanging="357"/>
        <w:outlineLvl w:val="9"/>
      </w:pPr>
      <w:r>
        <w:t>Manually by an employee by pressing the portable duress pendant button (which works up to a maximum of 700m away from the vehicle).</w:t>
      </w:r>
    </w:p>
    <w:p w:rsidR="00A35C04" w:rsidP="00A35C04" w:rsidRDefault="00A35C04" w14:paraId="624CEFC1" w14:textId="77777777">
      <w:pPr>
        <w:spacing w:before="120" w:after="120"/>
        <w:jc w:val="both"/>
      </w:pPr>
      <w:r>
        <w:t xml:space="preserve">Once triggered, an Alarm will be transmitted electronically.  The information will have: </w:t>
      </w:r>
    </w:p>
    <w:p w:rsidR="00A35C04" w:rsidP="00A35C04" w:rsidRDefault="00A35C04" w14:paraId="3C96B101" w14:textId="77777777">
      <w:pPr>
        <w:pStyle w:val="ListParagraph"/>
        <w:keepNext w:val="0"/>
        <w:keepLines w:val="0"/>
        <w:widowControl/>
        <w:numPr>
          <w:ilvl w:val="0"/>
          <w:numId w:val="20"/>
        </w:numPr>
        <w:tabs>
          <w:tab w:val="clear" w:pos="851"/>
        </w:tabs>
        <w:spacing w:after="0" w:line="276" w:lineRule="auto"/>
        <w:ind w:left="357" w:hanging="357"/>
        <w:jc w:val="left"/>
        <w:outlineLvl w:val="9"/>
      </w:pPr>
      <w:r>
        <w:t xml:space="preserve">The name of the driver registered in booking system </w:t>
      </w:r>
    </w:p>
    <w:p w:rsidR="00A35C04" w:rsidP="00A35C04" w:rsidRDefault="00A35C04" w14:paraId="7C1150CC" w14:textId="77777777">
      <w:pPr>
        <w:pStyle w:val="ListParagraph"/>
        <w:keepNext w:val="0"/>
        <w:keepLines w:val="0"/>
        <w:widowControl/>
        <w:numPr>
          <w:ilvl w:val="0"/>
          <w:numId w:val="20"/>
        </w:numPr>
        <w:tabs>
          <w:tab w:val="clear" w:pos="851"/>
        </w:tabs>
        <w:spacing w:before="0" w:after="0" w:line="276" w:lineRule="auto"/>
        <w:jc w:val="left"/>
        <w:outlineLvl w:val="9"/>
      </w:pPr>
      <w:r>
        <w:t>The mobile phone number registered in the system for that driver</w:t>
      </w:r>
    </w:p>
    <w:p w:rsidR="00A35C04" w:rsidP="00A35C04" w:rsidRDefault="00A35C04" w14:paraId="3F558F5B" w14:textId="77777777">
      <w:pPr>
        <w:pStyle w:val="ListParagraph"/>
        <w:keepNext w:val="0"/>
        <w:keepLines w:val="0"/>
        <w:widowControl/>
        <w:numPr>
          <w:ilvl w:val="0"/>
          <w:numId w:val="20"/>
        </w:numPr>
        <w:tabs>
          <w:tab w:val="clear" w:pos="851"/>
        </w:tabs>
        <w:spacing w:before="0" w:line="276" w:lineRule="auto"/>
        <w:ind w:left="357" w:hanging="357"/>
        <w:jc w:val="left"/>
        <w:outlineLvl w:val="9"/>
      </w:pPr>
      <w:r>
        <w:t>The most recent GPS location coordinates of the vehicle</w:t>
      </w:r>
    </w:p>
    <w:p w:rsidRPr="00A35C04" w:rsidR="00A35C04" w:rsidP="00A35C04" w:rsidRDefault="00A35C04" w14:paraId="643DEF42" w14:textId="77777777">
      <w:pPr>
        <w:pStyle w:val="ListParagraph"/>
        <w:numPr>
          <w:ilvl w:val="0"/>
          <w:numId w:val="8"/>
        </w:numPr>
        <w:rPr>
          <w:b/>
          <w:vanish/>
          <w:color w:val="00395D" w:themeColor="text2"/>
        </w:rPr>
      </w:pPr>
      <w:bookmarkStart w:name="_Toc145065910" w:id="23"/>
      <w:bookmarkEnd w:id="23"/>
    </w:p>
    <w:p w:rsidRPr="00A35C04" w:rsidR="00A35C04" w:rsidP="00A35C04" w:rsidRDefault="00A35C04" w14:paraId="1542290D" w14:textId="77777777">
      <w:pPr>
        <w:pStyle w:val="ListParagraph"/>
        <w:numPr>
          <w:ilvl w:val="0"/>
          <w:numId w:val="8"/>
        </w:numPr>
        <w:rPr>
          <w:b/>
          <w:vanish/>
          <w:color w:val="00395D" w:themeColor="text2"/>
        </w:rPr>
      </w:pPr>
      <w:bookmarkStart w:name="_Toc145065911" w:id="24"/>
      <w:bookmarkEnd w:id="24"/>
    </w:p>
    <w:p w:rsidRPr="00A35C04" w:rsidR="00A35C04" w:rsidP="00A35C04" w:rsidRDefault="00A35C04" w14:paraId="3FF96A65" w14:textId="77777777">
      <w:pPr>
        <w:pStyle w:val="ListParagraph"/>
        <w:numPr>
          <w:ilvl w:val="1"/>
          <w:numId w:val="8"/>
        </w:numPr>
        <w:rPr>
          <w:b/>
          <w:vanish/>
          <w:color w:val="00395D" w:themeColor="text2"/>
        </w:rPr>
      </w:pPr>
      <w:bookmarkStart w:name="_Toc145065912" w:id="25"/>
      <w:bookmarkEnd w:id="25"/>
    </w:p>
    <w:p w:rsidRPr="00A35C04" w:rsidR="00A35C04" w:rsidP="00A35C04" w:rsidRDefault="00A35C04" w14:paraId="0C857EB7" w14:textId="77777777">
      <w:pPr>
        <w:pStyle w:val="ListParagraph"/>
        <w:numPr>
          <w:ilvl w:val="1"/>
          <w:numId w:val="8"/>
        </w:numPr>
        <w:rPr>
          <w:b/>
          <w:vanish/>
          <w:color w:val="00395D" w:themeColor="text2"/>
        </w:rPr>
      </w:pPr>
      <w:bookmarkStart w:name="_Toc145065913" w:id="26"/>
      <w:bookmarkEnd w:id="26"/>
    </w:p>
    <w:p w:rsidRPr="00A35C04" w:rsidR="00A35C04" w:rsidP="00A35C04" w:rsidRDefault="00A35C04" w14:paraId="53A1C940" w14:textId="77777777">
      <w:pPr>
        <w:pStyle w:val="ListParagraph"/>
        <w:numPr>
          <w:ilvl w:val="1"/>
          <w:numId w:val="8"/>
        </w:numPr>
        <w:rPr>
          <w:b/>
          <w:vanish/>
          <w:color w:val="00395D" w:themeColor="text2"/>
        </w:rPr>
      </w:pPr>
      <w:bookmarkStart w:name="_Toc145065914" w:id="27"/>
      <w:bookmarkEnd w:id="27"/>
    </w:p>
    <w:p w:rsidRPr="00A35C04" w:rsidR="00A35C04" w:rsidP="00A35C04" w:rsidRDefault="00A35C04" w14:paraId="5B68CB02" w14:textId="77777777">
      <w:pPr>
        <w:pStyle w:val="ListParagraph"/>
        <w:numPr>
          <w:ilvl w:val="1"/>
          <w:numId w:val="8"/>
        </w:numPr>
        <w:rPr>
          <w:b/>
          <w:vanish/>
          <w:color w:val="00395D" w:themeColor="text2"/>
        </w:rPr>
      </w:pPr>
      <w:bookmarkStart w:name="_Toc145065915" w:id="28"/>
      <w:bookmarkEnd w:id="28"/>
    </w:p>
    <w:p w:rsidRPr="00A35C04" w:rsidR="00A35C04" w:rsidP="00A35C04" w:rsidRDefault="00A35C04" w14:paraId="79F0519A" w14:textId="77777777">
      <w:pPr>
        <w:pStyle w:val="ListParagraph"/>
        <w:numPr>
          <w:ilvl w:val="1"/>
          <w:numId w:val="8"/>
        </w:numPr>
        <w:rPr>
          <w:b/>
          <w:vanish/>
          <w:color w:val="00395D" w:themeColor="text2"/>
        </w:rPr>
      </w:pPr>
      <w:bookmarkStart w:name="_Toc145065916" w:id="29"/>
      <w:bookmarkEnd w:id="29"/>
    </w:p>
    <w:p w:rsidRPr="00A35C04" w:rsidR="00A35C04" w:rsidP="00A35C04" w:rsidRDefault="00A35C04" w14:paraId="6B1DFB10" w14:textId="77777777">
      <w:pPr>
        <w:pStyle w:val="ListParagraph"/>
        <w:numPr>
          <w:ilvl w:val="1"/>
          <w:numId w:val="8"/>
        </w:numPr>
        <w:rPr>
          <w:b/>
          <w:vanish/>
          <w:color w:val="00395D" w:themeColor="text2"/>
        </w:rPr>
      </w:pPr>
      <w:bookmarkStart w:name="_Toc145065917" w:id="30"/>
      <w:bookmarkEnd w:id="30"/>
    </w:p>
    <w:p w:rsidR="00A35C04" w:rsidP="00A35C04" w:rsidRDefault="00A35C04" w14:paraId="5069699A" w14:textId="1377845F">
      <w:pPr>
        <w:pStyle w:val="Heading3"/>
      </w:pPr>
      <w:bookmarkStart w:name="_Toc145065918" w:id="31"/>
      <w:r>
        <w:t>Procedure to be given to SMC (Security Monitoring Center)</w:t>
      </w:r>
      <w:bookmarkEnd w:id="31"/>
    </w:p>
    <w:p w:rsidR="00A35C04" w:rsidP="00A35C04" w:rsidRDefault="00A35C04" w14:paraId="77052716" w14:textId="77777777">
      <w:pPr>
        <w:spacing w:after="120" w:line="276" w:lineRule="auto"/>
      </w:pPr>
      <w:r>
        <w:t>Upon the receipt of an alarm, the SMC will:</w:t>
      </w:r>
    </w:p>
    <w:p w:rsidR="00A35C04" w:rsidP="00A35C04" w:rsidRDefault="00A35C04" w14:paraId="1BB977A6" w14:textId="77777777">
      <w:pPr>
        <w:spacing w:after="120" w:line="276" w:lineRule="auto"/>
      </w:pPr>
      <w:r>
        <w:lastRenderedPageBreak/>
        <w:t>1.</w:t>
      </w:r>
      <w:r>
        <w:tab/>
        <w:t xml:space="preserve">Make a single call to the vehicle driver’s mobile phone number within the </w:t>
      </w:r>
      <w:r w:rsidRPr="00EF0022">
        <w:t>Australian Standar</w:t>
      </w:r>
      <w:r>
        <w:t xml:space="preserve">ds of an alarm being received (1 minute). </w:t>
      </w:r>
    </w:p>
    <w:p w:rsidR="00A35C04" w:rsidP="00A35C04" w:rsidRDefault="00A35C04" w14:paraId="352FCA23" w14:textId="77777777">
      <w:pPr>
        <w:spacing w:after="120" w:line="276" w:lineRule="auto"/>
      </w:pPr>
      <w:r>
        <w:t>2.</w:t>
      </w:r>
      <w:r>
        <w:tab/>
      </w:r>
      <w:r w:rsidRPr="00EF0022">
        <w:t>If contact is established with the driver, the SMC will take action according to the information they receive. Where an e</w:t>
      </w:r>
      <w:r>
        <w:t>mergency service is requested,</w:t>
      </w:r>
      <w:r w:rsidRPr="00EF0022">
        <w:t xml:space="preserve"> the SMC will call Triple Zero (000) within one (1) minute</w:t>
      </w:r>
      <w:r>
        <w:t xml:space="preserve">, </w:t>
      </w:r>
      <w:r w:rsidRPr="00EF0022">
        <w:t xml:space="preserve">nominating the requested emergency service provider; and relay all Information to that emergency service provider. </w:t>
      </w:r>
      <w:r>
        <w:t xml:space="preserve"> </w:t>
      </w:r>
    </w:p>
    <w:p w:rsidR="00A35C04" w:rsidP="00A35C04" w:rsidRDefault="00A35C04" w14:paraId="056A685A" w14:textId="02153A80">
      <w:pPr>
        <w:spacing w:after="120" w:line="276" w:lineRule="auto"/>
      </w:pPr>
      <w:r>
        <w:t>3.</w:t>
      </w:r>
      <w:r>
        <w:tab/>
        <w:t xml:space="preserve">If there is no answer from the driver within 5 minutes of the alarm being received, SMC will call Triple Zero (000) and nominate Victoria Police as the first </w:t>
      </w:r>
      <w:r w:rsidR="00F21F2A">
        <w:t>responder and</w:t>
      </w:r>
      <w:r w:rsidRPr="00EF0022">
        <w:t xml:space="preserve"> relay all Information to that emergency service provider</w:t>
      </w:r>
      <w:r>
        <w:t>.</w:t>
      </w:r>
    </w:p>
    <w:p w:rsidRPr="006D1E34" w:rsidR="00A35C04" w:rsidP="00A35C04" w:rsidRDefault="00A35C04" w14:paraId="5E31EAAF" w14:textId="77777777">
      <w:pPr>
        <w:pStyle w:val="Heading3"/>
      </w:pPr>
      <w:bookmarkStart w:name="_Toc145065919" w:id="32"/>
      <w:r w:rsidRPr="006D1E34">
        <w:t>Alarm Types</w:t>
      </w:r>
      <w:bookmarkEnd w:id="32"/>
    </w:p>
    <w:p w:rsidR="00A35C04" w:rsidP="00A35C04" w:rsidRDefault="00A35C04" w14:paraId="3C0518EF" w14:textId="77777777">
      <w:pPr>
        <w:tabs>
          <w:tab w:val="left" w:pos="0"/>
        </w:tabs>
        <w:spacing w:before="120" w:after="120"/>
        <w:jc w:val="both"/>
      </w:pPr>
      <w:r>
        <w:t>The technical specifications for each alarm type are configurable in the system by the Vehicle Safety System Manager according to vendor instructions.</w:t>
      </w:r>
    </w:p>
    <w:p w:rsidR="00A35C04" w:rsidP="00A35C04" w:rsidRDefault="00A35C04" w14:paraId="2A9A6F1A" w14:textId="77777777">
      <w:pPr>
        <w:tabs>
          <w:tab w:val="left" w:pos="0"/>
        </w:tabs>
        <w:spacing w:before="120" w:after="120"/>
        <w:jc w:val="both"/>
      </w:pPr>
      <w:r w:rsidRPr="006D1E34">
        <w:rPr>
          <w:b/>
        </w:rPr>
        <w:t>Vehicle Crash Alarm</w:t>
      </w:r>
      <w:r>
        <w:t xml:space="preserve"> means the Vehicle Safety System has detected a rapid deceleration of the vehicle in space and time during a given journey. </w:t>
      </w:r>
    </w:p>
    <w:p w:rsidR="00A35C04" w:rsidP="00A35C04" w:rsidRDefault="00A35C04" w14:paraId="01A50FF7" w14:textId="77777777">
      <w:pPr>
        <w:tabs>
          <w:tab w:val="left" w:pos="0"/>
        </w:tabs>
        <w:spacing w:before="120" w:after="120"/>
        <w:jc w:val="both"/>
      </w:pPr>
      <w:r w:rsidRPr="006D1E34">
        <w:rPr>
          <w:b/>
        </w:rPr>
        <w:t>Vehicle Rollover Alarm</w:t>
      </w:r>
      <w:r>
        <w:t xml:space="preserve"> means the Vehicle Safety System has detected the orientation of the vehicle in relation to horizontal plain has changed beyond a pre-configured angle during a given journey. </w:t>
      </w:r>
    </w:p>
    <w:p w:rsidR="00A35C04" w:rsidP="00A35C04" w:rsidRDefault="00A35C04" w14:paraId="34623034" w14:textId="77777777">
      <w:pPr>
        <w:tabs>
          <w:tab w:val="left" w:pos="0"/>
        </w:tabs>
        <w:spacing w:before="120" w:after="120"/>
        <w:jc w:val="both"/>
      </w:pPr>
      <w:r w:rsidRPr="006D1E34">
        <w:rPr>
          <w:b/>
        </w:rPr>
        <w:t>Pendant Duress Alarm</w:t>
      </w:r>
      <w:r>
        <w:t xml:space="preserve"> means the portable duress alarm device has been triggered manually by a user for assistance.</w:t>
      </w:r>
    </w:p>
    <w:p w:rsidR="00A35C04" w:rsidP="00A35C04" w:rsidRDefault="00A35C04" w14:paraId="35DFFA95" w14:textId="08BB7539">
      <w:pPr>
        <w:tabs>
          <w:tab w:val="left" w:pos="0"/>
        </w:tabs>
        <w:spacing w:before="120" w:after="120"/>
        <w:jc w:val="both"/>
      </w:pPr>
      <w:r w:rsidRPr="006D1E34">
        <w:rPr>
          <w:b/>
        </w:rPr>
        <w:t>Dash Duress Alarm</w:t>
      </w:r>
      <w:r>
        <w:t xml:space="preserve"> means the </w:t>
      </w:r>
      <w:r w:rsidR="007D7F55">
        <w:t>vehicle’s</w:t>
      </w:r>
      <w:r>
        <w:t xml:space="preserve"> dash-mounted duress alarm device has been triggered manually by a user for assistance.</w:t>
      </w:r>
    </w:p>
    <w:p w:rsidR="00A35C04" w:rsidP="00A35C04" w:rsidRDefault="00A35C04" w14:paraId="6C9CF43D" w14:textId="77777777">
      <w:pPr>
        <w:spacing w:before="120" w:after="120"/>
        <w:jc w:val="both"/>
      </w:pPr>
      <w:r>
        <w:t xml:space="preserve">The detailed procedure for Alarms monitoring and response is contained in the document </w:t>
      </w:r>
      <w:r w:rsidRPr="00CD456D">
        <w:t>“</w:t>
      </w:r>
      <w:r>
        <w:t>Vehicle Safety System</w:t>
      </w:r>
      <w:r w:rsidRPr="00CD456D">
        <w:t xml:space="preserve"> Alarm Procedure”.</w:t>
      </w:r>
    </w:p>
    <w:p w:rsidR="00A35C04" w:rsidP="00A35C04" w:rsidRDefault="00A35C04" w14:paraId="48CDBDEE" w14:textId="77777777">
      <w:pPr>
        <w:pStyle w:val="Heading2"/>
      </w:pPr>
      <w:bookmarkStart w:name="_Toc428267737" w:id="33"/>
      <w:bookmarkStart w:name="_Toc145065920" w:id="34"/>
      <w:r>
        <w:t>Satellite Capabilities</w:t>
      </w:r>
      <w:bookmarkEnd w:id="33"/>
      <w:bookmarkEnd w:id="34"/>
    </w:p>
    <w:p w:rsidR="00A35C04" w:rsidP="00A35C04" w:rsidRDefault="00A35C04" w14:paraId="17FC2C67" w14:textId="77777777">
      <w:pPr>
        <w:spacing w:before="120" w:after="120"/>
        <w:jc w:val="both"/>
      </w:pPr>
      <w:r>
        <w:t xml:space="preserve">The default configuration of the system includes a Telstra 3G/NextG compatible wireless modem with </w:t>
      </w:r>
      <w:r w:rsidRPr="002A6E4C">
        <w:t>antenna</w:t>
      </w:r>
      <w:r>
        <w:t xml:space="preserve"> (internal or external depending on vehicle type).  This configuration should give effective coverage for most vehicle trips and work locations.</w:t>
      </w:r>
    </w:p>
    <w:p w:rsidRPr="00D04BEB" w:rsidR="00A35C04" w:rsidP="00A35C04" w:rsidRDefault="00A35C04" w14:paraId="40403632" w14:textId="77777777">
      <w:pPr>
        <w:spacing w:before="120" w:after="120"/>
        <w:jc w:val="both"/>
        <w:rPr>
          <w:b/>
        </w:rPr>
      </w:pPr>
      <w:r>
        <w:t xml:space="preserve">Where no Telstra 3G/NextG coverage exists, the GPS device in the vehicle will continue to record time stamped GPS location data which will upload when the vehicle returns to 3G/NextG coverage, </w:t>
      </w:r>
      <w:r w:rsidRPr="00D04BEB">
        <w:rPr>
          <w:b/>
        </w:rPr>
        <w:t xml:space="preserve">however the Alarm will </w:t>
      </w:r>
      <w:r>
        <w:rPr>
          <w:b/>
        </w:rPr>
        <w:t>not be able to be sent to the SMC</w:t>
      </w:r>
      <w:r w:rsidRPr="00D04BEB">
        <w:rPr>
          <w:b/>
        </w:rPr>
        <w:t>.</w:t>
      </w:r>
    </w:p>
    <w:p w:rsidR="00A35C04" w:rsidP="00A35C04" w:rsidRDefault="00A35C04" w14:paraId="7A6C00A4" w14:textId="77777777">
      <w:pPr>
        <w:spacing w:before="120" w:after="120"/>
        <w:jc w:val="both"/>
      </w:pPr>
      <w:r>
        <w:t xml:space="preserve">The system generates a report that details “blackspots” where vehicles have travelled and 3G/NextG coverage is not available.  Existing vehicle systems can be upgraded for Satellite (Iridium) capabilities where regular work occurs in a “blackspot” area subject to a Business Case application.  </w:t>
      </w:r>
    </w:p>
    <w:p w:rsidRPr="00A35C04" w:rsidR="000B0ABB" w:rsidP="00A35C04" w:rsidRDefault="00A35C04" w14:paraId="4D936139" w14:textId="6D1E8493">
      <w:pPr>
        <w:spacing w:before="120" w:after="120"/>
        <w:jc w:val="both"/>
      </w:pPr>
      <w:r>
        <w:t>There are significant additional costs, both capital and ongoing for satellite systems and as such any Business Case proposed for this upgrade is to be approved by the Vehicle Safety System Manager and relevant General Manager.</w:t>
      </w:r>
    </w:p>
    <w:p w:rsidR="00096EEC" w:rsidP="00233152" w:rsidRDefault="00A35C04" w14:paraId="4BA5E1CC" w14:textId="1F6B5800">
      <w:pPr>
        <w:pStyle w:val="Heading1"/>
      </w:pPr>
      <w:bookmarkStart w:name="_Toc145065921" w:id="35"/>
      <w:r>
        <w:t>Access to System Information</w:t>
      </w:r>
      <w:bookmarkEnd w:id="35"/>
    </w:p>
    <w:p w:rsidR="00AB1CD4" w:rsidP="00AB1CD4" w:rsidRDefault="00AB1CD4" w14:paraId="75D71130" w14:textId="77777777">
      <w:pPr>
        <w:spacing w:before="120" w:after="120"/>
        <w:jc w:val="both"/>
      </w:pPr>
      <w:r w:rsidRPr="007B6896">
        <w:t xml:space="preserve">All </w:t>
      </w:r>
      <w:r>
        <w:t>Vehicle Safety System</w:t>
      </w:r>
      <w:r w:rsidRPr="007B6896">
        <w:t xml:space="preserve"> data </w:t>
      </w:r>
      <w:r>
        <w:t>will be retained for a minimum of</w:t>
      </w:r>
      <w:r w:rsidRPr="007B6896">
        <w:t xml:space="preserve"> </w:t>
      </w:r>
      <w:r>
        <w:t>2 years</w:t>
      </w:r>
      <w:r w:rsidRPr="007B6896">
        <w:t xml:space="preserve"> </w:t>
      </w:r>
      <w:r>
        <w:t>after administrative use of the records has concluded in accordance with Class 06.09.02 of the Public Record Office Standard 07/01 General Retention and Disposal Authority of Common Administrative Records.</w:t>
      </w:r>
    </w:p>
    <w:p w:rsidRPr="007B6896" w:rsidR="00AB1CD4" w:rsidP="00AB1CD4" w:rsidRDefault="00AB1CD4" w14:paraId="56BB4816" w14:textId="77777777">
      <w:pPr>
        <w:spacing w:before="120" w:after="120"/>
        <w:jc w:val="both"/>
      </w:pPr>
      <w:r>
        <w:t>Requests for access to information from the Vehicle Safety System must be directed to</w:t>
      </w:r>
      <w:r w:rsidRPr="007B6896">
        <w:t xml:space="preserve"> the </w:t>
      </w:r>
      <w:r>
        <w:t>Vehicle Safety System</w:t>
      </w:r>
      <w:r w:rsidRPr="007B6896">
        <w:t xml:space="preserve"> Manager or </w:t>
      </w:r>
      <w:r>
        <w:t>a person</w:t>
      </w:r>
      <w:r w:rsidRPr="007B6896">
        <w:t xml:space="preserve"> approved by the </w:t>
      </w:r>
      <w:r>
        <w:t>Vehicle Safety System</w:t>
      </w:r>
      <w:r w:rsidRPr="007B6896">
        <w:t xml:space="preserve"> Manager</w:t>
      </w:r>
      <w:r>
        <w:t>.</w:t>
      </w:r>
      <w:r w:rsidRPr="007B6896">
        <w:t xml:space="preserve"> </w:t>
      </w:r>
    </w:p>
    <w:p w:rsidRPr="007B6896" w:rsidR="00AB1CD4" w:rsidP="00AB1CD4" w:rsidRDefault="00AB1CD4" w14:paraId="69C95253" w14:textId="77777777">
      <w:pPr>
        <w:spacing w:before="120" w:after="120"/>
        <w:jc w:val="both"/>
      </w:pPr>
      <w:r>
        <w:lastRenderedPageBreak/>
        <w:t>All access to</w:t>
      </w:r>
      <w:r w:rsidRPr="007B6896">
        <w:t xml:space="preserve"> recorded </w:t>
      </w:r>
      <w:r>
        <w:t>Vehicle Safety System</w:t>
      </w:r>
      <w:r w:rsidRPr="007B6896">
        <w:t xml:space="preserve"> data </w:t>
      </w:r>
      <w:r>
        <w:t>for incident investigation will be logged. All</w:t>
      </w:r>
      <w:r w:rsidRPr="007B6896">
        <w:t xml:space="preserve"> approved reviewer</w:t>
      </w:r>
      <w:r>
        <w:t>s</w:t>
      </w:r>
      <w:r w:rsidRPr="007B6896">
        <w:t xml:space="preserve"> will log the following details for each period of review conducted by them:</w:t>
      </w:r>
    </w:p>
    <w:p w:rsidRPr="00D64EE1" w:rsidR="00AB1CD4" w:rsidP="00AB1CD4" w:rsidRDefault="00AB1CD4" w14:paraId="6B682E4A" w14:textId="77777777">
      <w:pPr>
        <w:pStyle w:val="ListParagraph"/>
        <w:keepNext w:val="0"/>
        <w:keepLines w:val="0"/>
        <w:widowControl/>
        <w:numPr>
          <w:ilvl w:val="0"/>
          <w:numId w:val="23"/>
        </w:numPr>
        <w:tabs>
          <w:tab w:val="clear" w:pos="851"/>
        </w:tabs>
        <w:spacing w:after="0" w:line="276" w:lineRule="auto"/>
        <w:ind w:left="357" w:hanging="357"/>
        <w:jc w:val="left"/>
        <w:outlineLvl w:val="9"/>
      </w:pPr>
      <w:r w:rsidRPr="00D64EE1">
        <w:t xml:space="preserve">The date, day and time period of </w:t>
      </w:r>
      <w:r>
        <w:t xml:space="preserve">a </w:t>
      </w:r>
      <w:r w:rsidRPr="00D64EE1">
        <w:t>review,</w:t>
      </w:r>
    </w:p>
    <w:p w:rsidRPr="00D64EE1" w:rsidR="00AB1CD4" w:rsidP="00AB1CD4" w:rsidRDefault="00AB1CD4" w14:paraId="16C4BB8E" w14:textId="77777777">
      <w:pPr>
        <w:pStyle w:val="ListParagraph"/>
        <w:keepNext w:val="0"/>
        <w:keepLines w:val="0"/>
        <w:widowControl/>
        <w:numPr>
          <w:ilvl w:val="0"/>
          <w:numId w:val="23"/>
        </w:numPr>
        <w:tabs>
          <w:tab w:val="clear" w:pos="851"/>
        </w:tabs>
        <w:spacing w:before="0" w:after="0" w:line="276" w:lineRule="auto"/>
        <w:jc w:val="left"/>
        <w:outlineLvl w:val="9"/>
      </w:pPr>
      <w:r w:rsidRPr="00D64EE1">
        <w:t xml:space="preserve">The </w:t>
      </w:r>
      <w:r>
        <w:t xml:space="preserve">business </w:t>
      </w:r>
      <w:r w:rsidRPr="00D64EE1">
        <w:t>reason and purpose of the review,</w:t>
      </w:r>
    </w:p>
    <w:p w:rsidRPr="00D64EE1" w:rsidR="00AB1CD4" w:rsidP="00AB1CD4" w:rsidRDefault="00AB1CD4" w14:paraId="145BF501" w14:textId="77777777">
      <w:pPr>
        <w:pStyle w:val="ListParagraph"/>
        <w:keepNext w:val="0"/>
        <w:keepLines w:val="0"/>
        <w:widowControl/>
        <w:numPr>
          <w:ilvl w:val="0"/>
          <w:numId w:val="23"/>
        </w:numPr>
        <w:tabs>
          <w:tab w:val="clear" w:pos="851"/>
        </w:tabs>
        <w:spacing w:before="0" w:after="0" w:line="276" w:lineRule="auto"/>
        <w:jc w:val="left"/>
        <w:outlineLvl w:val="9"/>
      </w:pPr>
      <w:r w:rsidRPr="00D64EE1">
        <w:t>Who requested the review,</w:t>
      </w:r>
    </w:p>
    <w:p w:rsidRPr="00D64EE1" w:rsidR="00AB1CD4" w:rsidP="00AB1CD4" w:rsidRDefault="00AB1CD4" w14:paraId="26D2E69B" w14:textId="77777777">
      <w:pPr>
        <w:pStyle w:val="ListParagraph"/>
        <w:keepNext w:val="0"/>
        <w:keepLines w:val="0"/>
        <w:widowControl/>
        <w:numPr>
          <w:ilvl w:val="0"/>
          <w:numId w:val="23"/>
        </w:numPr>
        <w:tabs>
          <w:tab w:val="clear" w:pos="851"/>
        </w:tabs>
        <w:spacing w:before="0" w:after="0" w:line="276" w:lineRule="auto"/>
        <w:jc w:val="left"/>
        <w:outlineLvl w:val="9"/>
      </w:pPr>
      <w:r w:rsidRPr="00D64EE1">
        <w:t xml:space="preserve">Which </w:t>
      </w:r>
      <w:r>
        <w:t>information/</w:t>
      </w:r>
      <w:r w:rsidRPr="00D64EE1">
        <w:t>records</w:t>
      </w:r>
      <w:r>
        <w:t>/reports</w:t>
      </w:r>
      <w:r w:rsidRPr="00D64EE1">
        <w:t xml:space="preserve"> were reviewed (date, time and device(s) reviewed), and</w:t>
      </w:r>
    </w:p>
    <w:p w:rsidR="00AB1CD4" w:rsidP="00AB1CD4" w:rsidRDefault="00AB1CD4" w14:paraId="03E5877A" w14:textId="77777777">
      <w:pPr>
        <w:pStyle w:val="ListParagraph"/>
        <w:keepNext w:val="0"/>
        <w:keepLines w:val="0"/>
        <w:widowControl/>
        <w:numPr>
          <w:ilvl w:val="0"/>
          <w:numId w:val="23"/>
        </w:numPr>
        <w:tabs>
          <w:tab w:val="clear" w:pos="851"/>
        </w:tabs>
        <w:spacing w:before="0" w:line="276" w:lineRule="auto"/>
        <w:ind w:left="357" w:hanging="357"/>
        <w:jc w:val="left"/>
        <w:outlineLvl w:val="9"/>
      </w:pPr>
      <w:r w:rsidRPr="00D64EE1">
        <w:t>Name</w:t>
      </w:r>
      <w:r>
        <w:t>s</w:t>
      </w:r>
      <w:r w:rsidRPr="00D64EE1">
        <w:t xml:space="preserve"> of all </w:t>
      </w:r>
      <w:r>
        <w:t xml:space="preserve">other </w:t>
      </w:r>
      <w:r w:rsidRPr="00D64EE1">
        <w:t>personnel viewing recorded</w:t>
      </w:r>
      <w:r>
        <w:t xml:space="preserve"> information</w:t>
      </w:r>
      <w:r w:rsidRPr="00D64EE1">
        <w:t xml:space="preserve"> material at that time with the reviewer.</w:t>
      </w:r>
    </w:p>
    <w:p w:rsidR="00AB1CD4" w:rsidP="00AB1CD4" w:rsidRDefault="00AB1CD4" w14:paraId="178B0B85" w14:textId="77777777">
      <w:pPr>
        <w:pStyle w:val="Heading2"/>
      </w:pPr>
      <w:bookmarkStart w:name="_Toc428267739" w:id="36"/>
      <w:bookmarkStart w:name="_Toc145065922" w:id="37"/>
      <w:r>
        <w:t>Information Reports</w:t>
      </w:r>
      <w:bookmarkEnd w:id="36"/>
      <w:bookmarkEnd w:id="37"/>
    </w:p>
    <w:p w:rsidRPr="00CD497F" w:rsidR="00AB1CD4" w:rsidP="00AB1CD4" w:rsidRDefault="00AB1CD4" w14:paraId="4C45A9A2" w14:textId="77777777">
      <w:pPr>
        <w:spacing w:before="120" w:after="120"/>
        <w:jc w:val="both"/>
      </w:pPr>
      <w:r>
        <w:t>The Vehicle Safety System comes with standard report outputs.  Custom reports and new reports may be added, developed or modified.  Requests for new reports are to be made to the Vehicle Safety System Manager.</w:t>
      </w:r>
    </w:p>
    <w:p w:rsidRPr="00AB1CD4" w:rsidR="00AB1CD4" w:rsidP="00AB1CD4" w:rsidRDefault="00AB1CD4" w14:paraId="599572C5" w14:textId="77777777">
      <w:pPr>
        <w:pStyle w:val="ListParagraph"/>
        <w:numPr>
          <w:ilvl w:val="0"/>
          <w:numId w:val="8"/>
        </w:numPr>
        <w:rPr>
          <w:b/>
          <w:vanish/>
          <w:color w:val="00395D" w:themeColor="text2"/>
        </w:rPr>
      </w:pPr>
      <w:bookmarkStart w:name="_Toc145065923" w:id="38"/>
      <w:bookmarkEnd w:id="38"/>
    </w:p>
    <w:p w:rsidRPr="00AB1CD4" w:rsidR="00AB1CD4" w:rsidP="00AB1CD4" w:rsidRDefault="00AB1CD4" w14:paraId="7C9FD203" w14:textId="77777777">
      <w:pPr>
        <w:pStyle w:val="ListParagraph"/>
        <w:numPr>
          <w:ilvl w:val="1"/>
          <w:numId w:val="8"/>
        </w:numPr>
        <w:rPr>
          <w:b/>
          <w:vanish/>
          <w:color w:val="00395D" w:themeColor="text2"/>
        </w:rPr>
      </w:pPr>
      <w:bookmarkStart w:name="_Toc145065924" w:id="39"/>
      <w:bookmarkEnd w:id="39"/>
    </w:p>
    <w:p w:rsidR="00AB1CD4" w:rsidP="00AB1CD4" w:rsidRDefault="00AB1CD4" w14:paraId="27898E29" w14:textId="5560C62F">
      <w:pPr>
        <w:pStyle w:val="Heading3"/>
      </w:pPr>
      <w:bookmarkStart w:name="_Toc145065925" w:id="40"/>
      <w:r>
        <w:t>Standard Reports</w:t>
      </w:r>
      <w:bookmarkEnd w:id="40"/>
    </w:p>
    <w:p w:rsidR="00AB1CD4" w:rsidP="00AB1CD4" w:rsidRDefault="00AB1CD4" w14:paraId="631F7A5B" w14:textId="77777777">
      <w:pPr>
        <w:spacing w:before="120" w:after="120"/>
        <w:jc w:val="both"/>
      </w:pPr>
      <w:r>
        <w:t>The following standard report type are available.</w:t>
      </w:r>
    </w:p>
    <w:p w:rsidRPr="0027207F" w:rsidR="00AB1CD4" w:rsidP="00AB1CD4" w:rsidRDefault="00AB1CD4" w14:paraId="49A5EF7E" w14:textId="77777777">
      <w:pPr>
        <w:pStyle w:val="Heading3"/>
      </w:pPr>
      <w:bookmarkStart w:name="_Toc415126336" w:id="41"/>
      <w:bookmarkStart w:name="_Toc145065926" w:id="42"/>
      <w:r w:rsidRPr="00E55CFF">
        <w:t>Booking Utilisation Report</w:t>
      </w:r>
      <w:bookmarkEnd w:id="41"/>
      <w:bookmarkEnd w:id="42"/>
    </w:p>
    <w:p w:rsidR="00AB1CD4" w:rsidP="00AB1CD4" w:rsidRDefault="00AB1CD4" w14:paraId="7DE186F7" w14:textId="77777777">
      <w:pPr>
        <w:spacing w:before="120" w:after="120"/>
        <w:jc w:val="both"/>
      </w:pPr>
      <w:r>
        <w:t>This report shows the G</w:t>
      </w:r>
      <w:r w:rsidRPr="00E55CFF">
        <w:t>eo</w:t>
      </w:r>
      <w:r>
        <w:t>-</w:t>
      </w:r>
      <w:r w:rsidRPr="00E55CFF">
        <w:t>fence and booking utilisations by date and group, it is designed to reveal opportunities to optimise fleet usage and size</w:t>
      </w:r>
    </w:p>
    <w:p w:rsidRPr="00E55CFF" w:rsidR="00AB1CD4" w:rsidP="00AB1CD4" w:rsidRDefault="00AB1CD4" w14:paraId="5003BBE6" w14:textId="77777777">
      <w:pPr>
        <w:pStyle w:val="Heading3"/>
      </w:pPr>
      <w:bookmarkStart w:name="_Toc415126337" w:id="43"/>
      <w:bookmarkStart w:name="_Toc145065927" w:id="44"/>
      <w:r w:rsidRPr="00E55CFF">
        <w:t>Activity Report</w:t>
      </w:r>
      <w:bookmarkEnd w:id="43"/>
      <w:bookmarkEnd w:id="44"/>
    </w:p>
    <w:p w:rsidR="00AB1CD4" w:rsidP="00AB1CD4" w:rsidRDefault="00AB1CD4" w14:paraId="3A4C3E4C" w14:textId="77777777">
      <w:pPr>
        <w:spacing w:before="120" w:after="120"/>
        <w:jc w:val="both"/>
      </w:pPr>
      <w:r w:rsidRPr="00E55CFF">
        <w:t>This report shows the selected event for each selected resource over a given time period.</w:t>
      </w:r>
    </w:p>
    <w:p w:rsidRPr="00E55CFF" w:rsidR="00AB1CD4" w:rsidP="00AB1CD4" w:rsidRDefault="00AB1CD4" w14:paraId="19FEB7FD" w14:textId="77777777">
      <w:pPr>
        <w:pStyle w:val="Heading3"/>
      </w:pPr>
      <w:bookmarkStart w:name="_Toc415126338" w:id="45"/>
      <w:bookmarkStart w:name="_Toc145065928" w:id="46"/>
      <w:r w:rsidRPr="00E55CFF">
        <w:t>Daily Usage Report</w:t>
      </w:r>
      <w:bookmarkEnd w:id="45"/>
      <w:bookmarkEnd w:id="46"/>
    </w:p>
    <w:p w:rsidR="00AB1CD4" w:rsidP="00AB1CD4" w:rsidRDefault="00AB1CD4" w14:paraId="5BE5183C" w14:textId="7B23674F">
      <w:pPr>
        <w:spacing w:before="120" w:after="120"/>
        <w:jc w:val="both"/>
      </w:pPr>
      <w:r w:rsidRPr="00E55CFF">
        <w:t>This Report Calculates the daily distance travelled, idle time and first/last key events for each selected vehicle.</w:t>
      </w:r>
      <w:r>
        <w:t xml:space="preserve">  </w:t>
      </w:r>
      <w:r w:rsidRPr="00E55CFF">
        <w:t>Key on period: Difference between first and last key time</w:t>
      </w:r>
      <w:r>
        <w:t xml:space="preserve">.  </w:t>
      </w:r>
      <w:r w:rsidRPr="00E55CFF">
        <w:t>Key on duration: Total time the key was turned on for the period</w:t>
      </w:r>
      <w:r w:rsidR="007D7F55">
        <w:t>.</w:t>
      </w:r>
    </w:p>
    <w:p w:rsidRPr="00E55CFF" w:rsidR="00AB1CD4" w:rsidP="00AB1CD4" w:rsidRDefault="00AB1CD4" w14:paraId="7EDF9FE4" w14:textId="77777777">
      <w:pPr>
        <w:pStyle w:val="Heading3"/>
      </w:pPr>
      <w:bookmarkStart w:name="_Toc415126339" w:id="47"/>
      <w:bookmarkStart w:name="_Toc145065929" w:id="48"/>
      <w:r w:rsidRPr="00E55CFF">
        <w:t>Dispatch Location Report</w:t>
      </w:r>
      <w:bookmarkEnd w:id="47"/>
      <w:bookmarkEnd w:id="48"/>
    </w:p>
    <w:p w:rsidR="00AB1CD4" w:rsidP="00AB1CD4" w:rsidRDefault="00AB1CD4" w14:paraId="6405F5D2" w14:textId="183F3AA3">
      <w:pPr>
        <w:spacing w:before="120" w:after="120"/>
        <w:jc w:val="both"/>
      </w:pPr>
      <w:r w:rsidRPr="00E55CFF">
        <w:t>This report shows all locations that have been dispatched to the selected resources during the specified time period</w:t>
      </w:r>
      <w:r w:rsidR="007D7F55">
        <w:t>.</w:t>
      </w:r>
    </w:p>
    <w:p w:rsidRPr="00E55CFF" w:rsidR="00AB1CD4" w:rsidP="00AB1CD4" w:rsidRDefault="00AB1CD4" w14:paraId="53B46D34" w14:textId="77777777">
      <w:pPr>
        <w:pStyle w:val="Heading3"/>
      </w:pPr>
      <w:bookmarkStart w:name="_Toc415126340" w:id="49"/>
      <w:bookmarkStart w:name="_Toc145065930" w:id="50"/>
      <w:r w:rsidRPr="00E55CFF">
        <w:t xml:space="preserve">Driver Logon Period </w:t>
      </w:r>
      <w:r>
        <w:t>R</w:t>
      </w:r>
      <w:r w:rsidRPr="00E55CFF">
        <w:t>eport</w:t>
      </w:r>
      <w:bookmarkEnd w:id="49"/>
      <w:bookmarkEnd w:id="50"/>
    </w:p>
    <w:p w:rsidR="00AB1CD4" w:rsidP="00AB1CD4" w:rsidRDefault="00AB1CD4" w14:paraId="4BCE3DA8" w14:textId="626A7D85">
      <w:pPr>
        <w:spacing w:before="120" w:after="120"/>
        <w:jc w:val="both"/>
      </w:pPr>
      <w:r w:rsidRPr="00E55CFF">
        <w:t>This shows the total length of time each driver is logged on to each vehicle during the specified time period</w:t>
      </w:r>
      <w:r w:rsidR="007749BF">
        <w:t>.</w:t>
      </w:r>
    </w:p>
    <w:p w:rsidRPr="00E55CFF" w:rsidR="00AB1CD4" w:rsidP="00AB1CD4" w:rsidRDefault="00AB1CD4" w14:paraId="422020BC" w14:textId="77777777">
      <w:pPr>
        <w:pStyle w:val="Heading3"/>
      </w:pPr>
      <w:bookmarkStart w:name="_Toc415126341" w:id="51"/>
      <w:bookmarkStart w:name="_Toc145065931" w:id="52"/>
      <w:r w:rsidRPr="00E55CFF">
        <w:t xml:space="preserve">Driver </w:t>
      </w:r>
      <w:r>
        <w:t>L</w:t>
      </w:r>
      <w:r w:rsidRPr="00E55CFF">
        <w:t xml:space="preserve">ogon </w:t>
      </w:r>
      <w:r>
        <w:t>R</w:t>
      </w:r>
      <w:r w:rsidRPr="00E55CFF">
        <w:t>eport</w:t>
      </w:r>
      <w:bookmarkEnd w:id="51"/>
      <w:bookmarkEnd w:id="52"/>
    </w:p>
    <w:p w:rsidR="00AB1CD4" w:rsidP="00AB1CD4" w:rsidRDefault="00AB1CD4" w14:paraId="6594A9CE" w14:textId="2A5E3461">
      <w:pPr>
        <w:spacing w:before="120" w:after="120"/>
        <w:jc w:val="both"/>
      </w:pPr>
      <w:r w:rsidRPr="00E55CFF">
        <w:t>This report shows all driver logon and log offs during the specified time period</w:t>
      </w:r>
      <w:r w:rsidR="007749BF">
        <w:t>.</w:t>
      </w:r>
    </w:p>
    <w:p w:rsidRPr="00E55CFF" w:rsidR="00AB1CD4" w:rsidP="00AB1CD4" w:rsidRDefault="00AB1CD4" w14:paraId="1343380E" w14:textId="77777777">
      <w:pPr>
        <w:pStyle w:val="Heading3"/>
      </w:pPr>
      <w:bookmarkStart w:name="_Toc415126342" w:id="53"/>
      <w:bookmarkStart w:name="_Toc145065932" w:id="54"/>
      <w:r w:rsidRPr="00E55CFF">
        <w:t xml:space="preserve">Emergency </w:t>
      </w:r>
      <w:r>
        <w:t>L</w:t>
      </w:r>
      <w:r w:rsidRPr="00E55CFF">
        <w:t xml:space="preserve">og </w:t>
      </w:r>
      <w:r>
        <w:t>R</w:t>
      </w:r>
      <w:r w:rsidRPr="00E55CFF">
        <w:t>eport</w:t>
      </w:r>
      <w:bookmarkEnd w:id="53"/>
      <w:bookmarkEnd w:id="54"/>
    </w:p>
    <w:p w:rsidR="00AB1CD4" w:rsidP="00AB1CD4" w:rsidRDefault="00AB1CD4" w14:paraId="14CA1A00" w14:textId="7B0C37A4">
      <w:pPr>
        <w:spacing w:before="120" w:after="120"/>
        <w:jc w:val="both"/>
      </w:pPr>
      <w:r w:rsidRPr="00E55CFF">
        <w:t>This report returns a list of all emergency alerts for the specified period</w:t>
      </w:r>
      <w:r w:rsidR="007749BF">
        <w:t>.</w:t>
      </w:r>
    </w:p>
    <w:p w:rsidRPr="00E55CFF" w:rsidR="00AB1CD4" w:rsidP="00AB1CD4" w:rsidRDefault="00AB1CD4" w14:paraId="28542C39" w14:textId="77777777">
      <w:pPr>
        <w:pStyle w:val="Heading3"/>
      </w:pPr>
      <w:bookmarkStart w:name="_Toc415126343" w:id="55"/>
      <w:bookmarkStart w:name="_Toc145065933" w:id="56"/>
      <w:r w:rsidRPr="00E55CFF">
        <w:t xml:space="preserve">Fleet </w:t>
      </w:r>
      <w:r>
        <w:t>S</w:t>
      </w:r>
      <w:r w:rsidRPr="00E55CFF">
        <w:t xml:space="preserve">ervices </w:t>
      </w:r>
      <w:r>
        <w:t>S</w:t>
      </w:r>
      <w:r w:rsidRPr="00E55CFF">
        <w:t xml:space="preserve">tatus </w:t>
      </w:r>
      <w:r>
        <w:t>R</w:t>
      </w:r>
      <w:r w:rsidRPr="00E55CFF">
        <w:t>eport</w:t>
      </w:r>
      <w:bookmarkEnd w:id="55"/>
      <w:bookmarkEnd w:id="56"/>
    </w:p>
    <w:p w:rsidR="00AB1CD4" w:rsidP="00AB1CD4" w:rsidRDefault="00AB1CD4" w14:paraId="40313F5A" w14:textId="1EBF7695">
      <w:pPr>
        <w:spacing w:before="120" w:after="120"/>
        <w:jc w:val="both"/>
      </w:pPr>
      <w:r w:rsidRPr="00E55CFF">
        <w:t>Shows the current due dates and distances of the selected fleet services for the specified resources</w:t>
      </w:r>
      <w:r w:rsidR="007749BF">
        <w:t>.</w:t>
      </w:r>
    </w:p>
    <w:p w:rsidRPr="009F4E37" w:rsidR="00AB1CD4" w:rsidP="00AB1CD4" w:rsidRDefault="00AB1CD4" w14:paraId="3C5845D3" w14:textId="77777777">
      <w:pPr>
        <w:pStyle w:val="Heading3"/>
      </w:pPr>
      <w:bookmarkStart w:name="_Toc415126344" w:id="57"/>
      <w:bookmarkStart w:name="_Toc145065934" w:id="58"/>
      <w:r w:rsidRPr="00E55CFF">
        <w:lastRenderedPageBreak/>
        <w:t xml:space="preserve">Fleet </w:t>
      </w:r>
      <w:r>
        <w:t>U</w:t>
      </w:r>
      <w:r w:rsidRPr="00E55CFF">
        <w:t xml:space="preserve">tilisation </w:t>
      </w:r>
      <w:r>
        <w:t>R</w:t>
      </w:r>
      <w:r w:rsidRPr="00E55CFF">
        <w:t>eport</w:t>
      </w:r>
      <w:bookmarkEnd w:id="57"/>
      <w:r>
        <w:t xml:space="preserve"> and Summary Report</w:t>
      </w:r>
      <w:bookmarkEnd w:id="58"/>
    </w:p>
    <w:p w:rsidR="00AB1CD4" w:rsidP="00AB1CD4" w:rsidRDefault="00AB1CD4" w14:paraId="217B793C" w14:textId="77777777">
      <w:pPr>
        <w:spacing w:before="120" w:after="120"/>
        <w:jc w:val="both"/>
      </w:pPr>
      <w:r w:rsidRPr="00E55CFF">
        <w:t>This report shows a range-bar graph where each bar represents a trip and each column is a day.  It is designed to reveal opportunities to optimise fleet usage and size.</w:t>
      </w:r>
    </w:p>
    <w:p w:rsidRPr="00E55CFF" w:rsidR="00AB1CD4" w:rsidP="00AB1CD4" w:rsidRDefault="00AB1CD4" w14:paraId="18E6B483" w14:textId="77777777">
      <w:pPr>
        <w:pStyle w:val="Heading3"/>
      </w:pPr>
      <w:bookmarkStart w:name="_Toc415126346" w:id="59"/>
      <w:bookmarkStart w:name="_Toc145065935" w:id="60"/>
      <w:r w:rsidRPr="00E55CFF">
        <w:t>Geo</w:t>
      </w:r>
      <w:r>
        <w:t>-</w:t>
      </w:r>
      <w:r w:rsidRPr="00E55CFF">
        <w:t>fence Report</w:t>
      </w:r>
      <w:bookmarkEnd w:id="59"/>
      <w:bookmarkEnd w:id="60"/>
    </w:p>
    <w:p w:rsidR="00AB1CD4" w:rsidP="00AB1CD4" w:rsidRDefault="00AB1CD4" w14:paraId="65A7C487" w14:textId="77777777">
      <w:pPr>
        <w:spacing w:before="120" w:after="120"/>
        <w:jc w:val="both"/>
      </w:pPr>
      <w:r w:rsidRPr="00E55CFF">
        <w:t>This summary report calcul</w:t>
      </w:r>
      <w:r>
        <w:t>ates distance travelled within G</w:t>
      </w:r>
      <w:r w:rsidRPr="00E55CFF">
        <w:t>eo</w:t>
      </w:r>
      <w:r>
        <w:t>-</w:t>
      </w:r>
      <w:r w:rsidRPr="00E55CFF">
        <w:t>fences</w:t>
      </w:r>
      <w:r>
        <w:t>.</w:t>
      </w:r>
    </w:p>
    <w:p w:rsidRPr="00E55CFF" w:rsidR="00AB1CD4" w:rsidP="00AB1CD4" w:rsidRDefault="00AB1CD4" w14:paraId="702B5F0F" w14:textId="77777777">
      <w:pPr>
        <w:pStyle w:val="Heading3"/>
      </w:pPr>
      <w:bookmarkStart w:name="_Toc415126347" w:id="61"/>
      <w:bookmarkStart w:name="_Toc145065936" w:id="62"/>
      <w:r w:rsidRPr="00E55CFF">
        <w:t>Graphical Report</w:t>
      </w:r>
      <w:bookmarkEnd w:id="61"/>
      <w:bookmarkEnd w:id="62"/>
    </w:p>
    <w:p w:rsidRPr="00E55CFF" w:rsidR="00AB1CD4" w:rsidP="00AB1CD4" w:rsidRDefault="00AB1CD4" w14:paraId="4AEAB17E" w14:textId="3234EA1A">
      <w:pPr>
        <w:spacing w:before="120" w:after="120"/>
        <w:jc w:val="both"/>
      </w:pPr>
      <w:r w:rsidRPr="00E55CFF">
        <w:t>This report allows produc</w:t>
      </w:r>
      <w:r>
        <w:t>tion of</w:t>
      </w:r>
      <w:r w:rsidRPr="00E55CFF">
        <w:t xml:space="preserve"> graphs </w:t>
      </w:r>
      <w:r>
        <w:t>for</w:t>
      </w:r>
      <w:r w:rsidRPr="00E55CFF">
        <w:t xml:space="preserve"> the following metrics</w:t>
      </w:r>
      <w:r w:rsidR="007749BF">
        <w:t>:</w:t>
      </w:r>
    </w:p>
    <w:p w:rsidRPr="00E55CFF" w:rsidR="00AB1CD4" w:rsidP="00AB1CD4" w:rsidRDefault="00AB1CD4" w14:paraId="28A8101B" w14:textId="77777777">
      <w:pPr>
        <w:pStyle w:val="ListParagraph"/>
        <w:keepNext w:val="0"/>
        <w:keepLines w:val="0"/>
        <w:widowControl/>
        <w:numPr>
          <w:ilvl w:val="0"/>
          <w:numId w:val="22"/>
        </w:numPr>
        <w:tabs>
          <w:tab w:val="clear" w:pos="851"/>
        </w:tabs>
        <w:spacing w:after="0" w:line="276" w:lineRule="auto"/>
        <w:ind w:left="714" w:hanging="357"/>
        <w:outlineLvl w:val="9"/>
      </w:pPr>
      <w:r w:rsidRPr="00E55CFF">
        <w:t>Distance travelled</w:t>
      </w:r>
    </w:p>
    <w:p w:rsidRPr="00E55CFF" w:rsidR="00AB1CD4" w:rsidP="00AB1CD4" w:rsidRDefault="00AB1CD4" w14:paraId="527EB3C6" w14:textId="77777777">
      <w:pPr>
        <w:pStyle w:val="ListParagraph"/>
        <w:keepNext w:val="0"/>
        <w:keepLines w:val="0"/>
        <w:widowControl/>
        <w:numPr>
          <w:ilvl w:val="0"/>
          <w:numId w:val="22"/>
        </w:numPr>
        <w:tabs>
          <w:tab w:val="clear" w:pos="851"/>
        </w:tabs>
        <w:spacing w:before="0" w:after="0" w:line="276" w:lineRule="auto"/>
        <w:ind w:left="714" w:hanging="357"/>
        <w:outlineLvl w:val="9"/>
      </w:pPr>
      <w:r w:rsidRPr="00E55CFF">
        <w:t>Engine idle time</w:t>
      </w:r>
    </w:p>
    <w:p w:rsidRPr="00E55CFF" w:rsidR="00AB1CD4" w:rsidP="00AB1CD4" w:rsidRDefault="00AB1CD4" w14:paraId="61C39635" w14:textId="77777777">
      <w:pPr>
        <w:pStyle w:val="ListParagraph"/>
        <w:keepNext w:val="0"/>
        <w:keepLines w:val="0"/>
        <w:widowControl/>
        <w:numPr>
          <w:ilvl w:val="0"/>
          <w:numId w:val="22"/>
        </w:numPr>
        <w:tabs>
          <w:tab w:val="clear" w:pos="851"/>
        </w:tabs>
        <w:spacing w:before="0" w:after="0" w:line="276" w:lineRule="auto"/>
        <w:ind w:left="714" w:hanging="357"/>
        <w:outlineLvl w:val="9"/>
      </w:pPr>
      <w:r w:rsidRPr="00E55CFF">
        <w:t>Auxiliary motor uptime</w:t>
      </w:r>
    </w:p>
    <w:p w:rsidRPr="00E55CFF" w:rsidR="00AB1CD4" w:rsidP="00AB1CD4" w:rsidRDefault="00AB1CD4" w14:paraId="276662F2" w14:textId="77777777">
      <w:pPr>
        <w:pStyle w:val="ListParagraph"/>
        <w:keepNext w:val="0"/>
        <w:keepLines w:val="0"/>
        <w:widowControl/>
        <w:numPr>
          <w:ilvl w:val="0"/>
          <w:numId w:val="22"/>
        </w:numPr>
        <w:tabs>
          <w:tab w:val="clear" w:pos="851"/>
        </w:tabs>
        <w:spacing w:before="0" w:after="0" w:line="276" w:lineRule="auto"/>
        <w:ind w:left="714" w:hanging="357"/>
        <w:outlineLvl w:val="9"/>
      </w:pPr>
      <w:r w:rsidRPr="00E55CFF">
        <w:t>Speed</w:t>
      </w:r>
    </w:p>
    <w:p w:rsidR="00AB1CD4" w:rsidP="00AB1CD4" w:rsidRDefault="00AB1CD4" w14:paraId="1DEEA2C7" w14:textId="77777777">
      <w:pPr>
        <w:pStyle w:val="ListParagraph"/>
        <w:keepNext w:val="0"/>
        <w:keepLines w:val="0"/>
        <w:widowControl/>
        <w:numPr>
          <w:ilvl w:val="0"/>
          <w:numId w:val="22"/>
        </w:numPr>
        <w:tabs>
          <w:tab w:val="clear" w:pos="851"/>
        </w:tabs>
        <w:spacing w:before="0" w:line="276" w:lineRule="auto"/>
        <w:ind w:left="714" w:hanging="357"/>
        <w:outlineLvl w:val="9"/>
      </w:pPr>
      <w:r w:rsidRPr="00E55CFF">
        <w:t>G</w:t>
      </w:r>
      <w:r>
        <w:t>-</w:t>
      </w:r>
      <w:r w:rsidRPr="00E55CFF">
        <w:t>force</w:t>
      </w:r>
    </w:p>
    <w:p w:rsidRPr="00E55CFF" w:rsidR="00AB1CD4" w:rsidP="00AB1CD4" w:rsidRDefault="00AB1CD4" w14:paraId="66E75CFF" w14:textId="77777777">
      <w:pPr>
        <w:pStyle w:val="Heading3"/>
      </w:pPr>
      <w:bookmarkStart w:name="_Toc415126348" w:id="63"/>
      <w:bookmarkStart w:name="_Toc145065937" w:id="64"/>
      <w:r w:rsidRPr="00E55CFF">
        <w:t>Idle breakdown report</w:t>
      </w:r>
      <w:bookmarkEnd w:id="63"/>
      <w:bookmarkEnd w:id="64"/>
    </w:p>
    <w:p w:rsidR="00AB1CD4" w:rsidP="00AB1CD4" w:rsidRDefault="00AB1CD4" w14:paraId="54E77F06" w14:textId="515DDE09">
      <w:pPr>
        <w:spacing w:before="120" w:after="120"/>
        <w:jc w:val="both"/>
      </w:pPr>
      <w:r w:rsidRPr="00E55CFF">
        <w:t xml:space="preserve">This report </w:t>
      </w:r>
      <w:r w:rsidRPr="00E55CFF" w:rsidR="007D7F55">
        <w:t>shows</w:t>
      </w:r>
      <w:r w:rsidRPr="00E55CFF">
        <w:t xml:space="preserve"> periods where vehicles were idle for at least one minute.</w:t>
      </w:r>
    </w:p>
    <w:p w:rsidRPr="00E55CFF" w:rsidR="00AB1CD4" w:rsidP="00AB1CD4" w:rsidRDefault="00AB1CD4" w14:paraId="5000E198" w14:textId="77777777">
      <w:pPr>
        <w:pStyle w:val="Heading3"/>
      </w:pPr>
      <w:bookmarkStart w:name="_Toc415126349" w:id="65"/>
      <w:bookmarkStart w:name="_Toc145065938" w:id="66"/>
      <w:r w:rsidRPr="00E55CFF">
        <w:t>Maintenance log report</w:t>
      </w:r>
      <w:bookmarkEnd w:id="65"/>
      <w:bookmarkEnd w:id="66"/>
    </w:p>
    <w:p w:rsidR="00AB1CD4" w:rsidP="00AB1CD4" w:rsidRDefault="00AB1CD4" w14:paraId="4CDB6AF2" w14:textId="3305B539">
      <w:pPr>
        <w:spacing w:before="120" w:after="120"/>
        <w:jc w:val="both"/>
      </w:pPr>
      <w:r w:rsidRPr="00E55CFF">
        <w:t>Shows the maintenance logs that have been made against the specified resources during the given time period</w:t>
      </w:r>
      <w:r w:rsidR="007749BF">
        <w:t>.</w:t>
      </w:r>
    </w:p>
    <w:p w:rsidRPr="00E55CFF" w:rsidR="00AB1CD4" w:rsidP="00AB1CD4" w:rsidRDefault="00AB1CD4" w14:paraId="18A2A0E1" w14:textId="77777777">
      <w:pPr>
        <w:pStyle w:val="Heading3"/>
      </w:pPr>
      <w:bookmarkStart w:name="_Toc415126350" w:id="67"/>
      <w:bookmarkStart w:name="_Toc145065939" w:id="68"/>
      <w:r w:rsidRPr="00E55CFF">
        <w:t>Map Tag Zone Report</w:t>
      </w:r>
      <w:bookmarkEnd w:id="67"/>
      <w:bookmarkEnd w:id="68"/>
    </w:p>
    <w:p w:rsidR="00AB1CD4" w:rsidP="00AB1CD4" w:rsidRDefault="00AB1CD4" w14:paraId="32029ED9" w14:textId="7D061402">
      <w:pPr>
        <w:spacing w:before="120" w:after="120"/>
        <w:jc w:val="both"/>
      </w:pPr>
      <w:r w:rsidRPr="00E55CFF">
        <w:t>Shows in w</w:t>
      </w:r>
      <w:r>
        <w:t>h</w:t>
      </w:r>
      <w:r w:rsidRPr="00E55CFF">
        <w:t>ich zones the given vehicles have stopped and for how long</w:t>
      </w:r>
      <w:r w:rsidR="007749BF">
        <w:t>.</w:t>
      </w:r>
    </w:p>
    <w:p w:rsidRPr="00E55CFF" w:rsidR="00AB1CD4" w:rsidP="00AB1CD4" w:rsidRDefault="00AB1CD4" w14:paraId="2994ACC5" w14:textId="77777777">
      <w:pPr>
        <w:pStyle w:val="Heading3"/>
      </w:pPr>
      <w:bookmarkStart w:name="_Toc415126351" w:id="69"/>
      <w:bookmarkStart w:name="_Toc145065940" w:id="70"/>
      <w:r w:rsidRPr="00E55CFF">
        <w:t>Trip Report</w:t>
      </w:r>
      <w:bookmarkEnd w:id="69"/>
      <w:bookmarkEnd w:id="70"/>
    </w:p>
    <w:p w:rsidR="00AB1CD4" w:rsidP="00AB1CD4" w:rsidRDefault="00AB1CD4" w14:paraId="47B4D569" w14:textId="77777777">
      <w:pPr>
        <w:spacing w:before="120" w:after="120"/>
        <w:jc w:val="both"/>
      </w:pPr>
      <w:r w:rsidRPr="00E55CFF">
        <w:t>This report lists each key on period in a given day. For each period the key on/off event times, daily distance travelled and the idle time are shown.</w:t>
      </w:r>
    </w:p>
    <w:p w:rsidRPr="00E55CFF" w:rsidR="00AB1CD4" w:rsidP="00AB1CD4" w:rsidRDefault="00AB1CD4" w14:paraId="7F6C00CC" w14:textId="77777777">
      <w:pPr>
        <w:pStyle w:val="Heading3"/>
      </w:pPr>
      <w:bookmarkStart w:name="_Toc415126352" w:id="71"/>
      <w:bookmarkStart w:name="_Toc145065941" w:id="72"/>
      <w:r w:rsidRPr="00E55CFF">
        <w:t>Trips Out of Geo</w:t>
      </w:r>
      <w:r>
        <w:t>-</w:t>
      </w:r>
      <w:r w:rsidRPr="00E55CFF">
        <w:t>fence Report</w:t>
      </w:r>
      <w:bookmarkEnd w:id="71"/>
      <w:bookmarkEnd w:id="72"/>
    </w:p>
    <w:p w:rsidR="00AB1CD4" w:rsidP="00AB1CD4" w:rsidRDefault="00AB1CD4" w14:paraId="6D678246" w14:textId="77777777">
      <w:pPr>
        <w:spacing w:before="120" w:after="120"/>
        <w:jc w:val="both"/>
      </w:pPr>
      <w:r w:rsidRPr="00E55CFF">
        <w:t>This report lists each key on period in a given day that is at least partially outside the specifie</w:t>
      </w:r>
      <w:r>
        <w:t>d G</w:t>
      </w:r>
      <w:r w:rsidRPr="00E55CFF">
        <w:t>eo</w:t>
      </w:r>
      <w:r>
        <w:t>-</w:t>
      </w:r>
      <w:r w:rsidRPr="00E55CFF">
        <w:t>fence. For each period the key on/off event times, daily distance travelled and the idle time are shown.</w:t>
      </w:r>
    </w:p>
    <w:p w:rsidRPr="00E55CFF" w:rsidR="00AB1CD4" w:rsidP="00AB1CD4" w:rsidRDefault="00AB1CD4" w14:paraId="36FDB47C" w14:textId="77777777">
      <w:pPr>
        <w:pStyle w:val="Heading3"/>
      </w:pPr>
      <w:bookmarkStart w:name="_Toc415126353" w:id="73"/>
      <w:bookmarkStart w:name="_Toc145065942" w:id="74"/>
      <w:r w:rsidRPr="00E55CFF">
        <w:t>Vehicle Behaviour Report</w:t>
      </w:r>
      <w:bookmarkEnd w:id="73"/>
      <w:bookmarkEnd w:id="74"/>
    </w:p>
    <w:p w:rsidR="00AB1CD4" w:rsidP="00AB1CD4" w:rsidRDefault="00AB1CD4" w14:paraId="3E01D908" w14:textId="77777777">
      <w:pPr>
        <w:spacing w:before="120" w:after="120"/>
        <w:jc w:val="both"/>
      </w:pPr>
      <w:r w:rsidRPr="00E55CFF">
        <w:t>This report details the dail</w:t>
      </w:r>
      <w:r>
        <w:t>y number of excessive speed or G-</w:t>
      </w:r>
      <w:r w:rsidRPr="00E55CFF">
        <w:t xml:space="preserve">force events </w:t>
      </w:r>
      <w:r>
        <w:t xml:space="preserve">(swift acceleration or deceleration events) detected </w:t>
      </w:r>
      <w:r w:rsidRPr="00E55CFF">
        <w:t>for each selected vehicle.</w:t>
      </w:r>
    </w:p>
    <w:p w:rsidRPr="00E55CFF" w:rsidR="00AB1CD4" w:rsidP="00AB1CD4" w:rsidRDefault="00AB1CD4" w14:paraId="67EFD588" w14:textId="77777777">
      <w:pPr>
        <w:pStyle w:val="Heading3"/>
      </w:pPr>
      <w:bookmarkStart w:name="_Toc415126354" w:id="75"/>
      <w:bookmarkStart w:name="_Toc145065943" w:id="76"/>
      <w:r w:rsidRPr="00E55CFF">
        <w:t>Vehicle Stops Report</w:t>
      </w:r>
      <w:bookmarkEnd w:id="75"/>
      <w:bookmarkEnd w:id="76"/>
    </w:p>
    <w:p w:rsidR="00AB1CD4" w:rsidP="00AB1CD4" w:rsidRDefault="00AB1CD4" w14:paraId="76DFA323" w14:textId="77777777">
      <w:pPr>
        <w:spacing w:before="120" w:after="120"/>
        <w:jc w:val="both"/>
      </w:pPr>
      <w:r w:rsidRPr="00E55CFF">
        <w:t>This report shows where the given vehicles have stopped and for how long.</w:t>
      </w:r>
    </w:p>
    <w:p w:rsidRPr="00E55CFF" w:rsidR="00AB1CD4" w:rsidP="00AB1CD4" w:rsidRDefault="00AB1CD4" w14:paraId="7C8262A8" w14:textId="77777777">
      <w:pPr>
        <w:pStyle w:val="Heading3"/>
      </w:pPr>
      <w:bookmarkStart w:name="_Toc415126355" w:id="77"/>
      <w:bookmarkStart w:name="_Toc145065944" w:id="78"/>
      <w:r w:rsidRPr="00E55CFF">
        <w:t>Vehicle Use Outside Booking Report</w:t>
      </w:r>
      <w:bookmarkEnd w:id="77"/>
      <w:bookmarkEnd w:id="78"/>
    </w:p>
    <w:p w:rsidR="00AB1CD4" w:rsidP="00AB1CD4" w:rsidRDefault="00AB1CD4" w14:paraId="310FCB6E" w14:textId="77777777">
      <w:pPr>
        <w:spacing w:before="120" w:after="120"/>
        <w:jc w:val="both"/>
      </w:pPr>
      <w:r w:rsidRPr="00E55CFF">
        <w:t>This report shows if a pool vehicle has been used without an approved pool booking.</w:t>
      </w:r>
    </w:p>
    <w:p w:rsidR="00AB1CD4" w:rsidP="00AB1CD4" w:rsidRDefault="00AB1CD4" w14:paraId="45FC134D" w14:textId="77777777">
      <w:pPr>
        <w:pStyle w:val="Heading2"/>
      </w:pPr>
      <w:bookmarkStart w:name="_Toc428267740" w:id="79"/>
      <w:bookmarkStart w:name="_Toc145065945" w:id="80"/>
      <w:r>
        <w:t>Register of Devices</w:t>
      </w:r>
      <w:bookmarkEnd w:id="79"/>
      <w:bookmarkEnd w:id="80"/>
    </w:p>
    <w:p w:rsidR="00AB1CD4" w:rsidP="00AB1CD4" w:rsidRDefault="00AB1CD4" w14:paraId="727D50BA" w14:textId="77777777">
      <w:pPr>
        <w:spacing w:before="120" w:after="120"/>
        <w:jc w:val="both"/>
      </w:pPr>
      <w:r w:rsidRPr="007B6896">
        <w:t xml:space="preserve">A register of all devices owned by Wannon Water will be maintained </w:t>
      </w:r>
      <w:r>
        <w:t xml:space="preserve">in the system software </w:t>
      </w:r>
      <w:r w:rsidRPr="007B6896">
        <w:t xml:space="preserve">by the </w:t>
      </w:r>
      <w:r>
        <w:t>Vehicle Safety System</w:t>
      </w:r>
      <w:r w:rsidRPr="007B6896">
        <w:t xml:space="preserve"> Manager</w:t>
      </w:r>
      <w:r>
        <w:t xml:space="preserve"> as part of fleet asset management</w:t>
      </w:r>
      <w:r w:rsidRPr="007B6896">
        <w:t xml:space="preserve">. </w:t>
      </w:r>
    </w:p>
    <w:p w:rsidRPr="009C2B1F" w:rsidR="00AB1CD4" w:rsidP="00AB1CD4" w:rsidRDefault="00AB1CD4" w14:paraId="4C8EF504" w14:textId="77777777">
      <w:pPr>
        <w:pStyle w:val="Heading2"/>
      </w:pPr>
      <w:bookmarkStart w:name="_Toc428267741" w:id="81"/>
      <w:bookmarkStart w:name="_Toc145065946" w:id="82"/>
      <w:r>
        <w:t>Review of Roles and Access Permissions</w:t>
      </w:r>
      <w:bookmarkEnd w:id="81"/>
      <w:bookmarkEnd w:id="82"/>
    </w:p>
    <w:p w:rsidR="00AB1CD4" w:rsidP="00AB1CD4" w:rsidRDefault="00AB1CD4" w14:paraId="235A87A0" w14:textId="77777777">
      <w:pPr>
        <w:spacing w:before="120" w:after="120"/>
        <w:jc w:val="both"/>
      </w:pPr>
      <w:r w:rsidRPr="00E55CFF">
        <w:t xml:space="preserve">The </w:t>
      </w:r>
      <w:r>
        <w:t>Vehicle Safety System</w:t>
      </w:r>
      <w:r w:rsidRPr="00E55CFF">
        <w:t xml:space="preserve"> Manager will conduct a regular review of roles and access rights in relation to the </w:t>
      </w:r>
      <w:r>
        <w:t>Vehicle Safety System</w:t>
      </w:r>
      <w:r w:rsidRPr="00E55CFF">
        <w:t xml:space="preserve">.  </w:t>
      </w:r>
    </w:p>
    <w:p w:rsidR="00AB1CD4" w:rsidP="00AB1CD4" w:rsidRDefault="00AB1CD4" w14:paraId="6311D18D" w14:textId="77777777">
      <w:pPr>
        <w:spacing w:before="120" w:after="120"/>
        <w:jc w:val="both"/>
      </w:pPr>
      <w:r w:rsidRPr="00E55CFF">
        <w:lastRenderedPageBreak/>
        <w:t xml:space="preserve">Regular review will assist in managing our responsibilities under the </w:t>
      </w:r>
      <w:r w:rsidRPr="00044A7D">
        <w:rPr>
          <w:i/>
        </w:rPr>
        <w:t>Privacy and Data Protection Act</w:t>
      </w:r>
      <w:r w:rsidRPr="00450F55">
        <w:t xml:space="preserve"> </w:t>
      </w:r>
      <w:r>
        <w:t>(</w:t>
      </w:r>
      <w:r w:rsidRPr="00450F55">
        <w:t>2014</w:t>
      </w:r>
      <w:r>
        <w:t>).</w:t>
      </w:r>
    </w:p>
    <w:p w:rsidR="00AB1CD4" w:rsidP="00AB1CD4" w:rsidRDefault="00AB1CD4" w14:paraId="3DA0F28D" w14:textId="77777777">
      <w:pPr>
        <w:pStyle w:val="Heading2"/>
      </w:pPr>
      <w:bookmarkStart w:name="_Toc428267742" w:id="83"/>
      <w:bookmarkStart w:name="_Toc145065947" w:id="84"/>
      <w:r>
        <w:t>Accessing Information for Incident Management</w:t>
      </w:r>
      <w:bookmarkEnd w:id="83"/>
      <w:bookmarkEnd w:id="84"/>
    </w:p>
    <w:p w:rsidRPr="007B6896" w:rsidR="00AB1CD4" w:rsidP="00AB1CD4" w:rsidRDefault="00AB1CD4" w14:paraId="6285ED60" w14:textId="77777777">
      <w:pPr>
        <w:spacing w:before="120" w:after="120"/>
        <w:jc w:val="both"/>
      </w:pPr>
      <w:r w:rsidRPr="007B6896">
        <w:t xml:space="preserve">Only the </w:t>
      </w:r>
      <w:r>
        <w:t>Vehicle Safety System</w:t>
      </w:r>
      <w:r w:rsidRPr="007B6896">
        <w:t xml:space="preserve"> Manager or persons approved by the </w:t>
      </w:r>
      <w:r>
        <w:t>Vehicle Safety System</w:t>
      </w:r>
      <w:r w:rsidRPr="007B6896">
        <w:t xml:space="preserve"> Manager may view </w:t>
      </w:r>
      <w:r>
        <w:t>Vehicle Safety System</w:t>
      </w:r>
      <w:r w:rsidRPr="007B6896">
        <w:t xml:space="preserve"> data for investigating incidents.  </w:t>
      </w:r>
    </w:p>
    <w:p w:rsidRPr="007B6896" w:rsidR="00AB1CD4" w:rsidP="00AB1CD4" w:rsidRDefault="00AB1CD4" w14:paraId="46F07A21" w14:textId="77777777">
      <w:pPr>
        <w:spacing w:before="120" w:after="120"/>
        <w:jc w:val="both"/>
      </w:pPr>
      <w:r w:rsidRPr="007B6896">
        <w:t xml:space="preserve">All viewing of recorded </w:t>
      </w:r>
      <w:r>
        <w:t>Vehicle Safety System</w:t>
      </w:r>
      <w:r w:rsidRPr="007B6896">
        <w:t xml:space="preserve"> data </w:t>
      </w:r>
      <w:r>
        <w:t xml:space="preserve">for incident investigation </w:t>
      </w:r>
      <w:r w:rsidRPr="007B6896">
        <w:t>will be logged. Any approved reviewer will log the following details for each period of review conducted by them:</w:t>
      </w:r>
    </w:p>
    <w:p w:rsidRPr="00D64EE1" w:rsidR="00AB1CD4" w:rsidP="00AB1CD4" w:rsidRDefault="00AB1CD4" w14:paraId="128A204E" w14:textId="77777777">
      <w:pPr>
        <w:pStyle w:val="ListParagraph"/>
        <w:keepNext w:val="0"/>
        <w:keepLines w:val="0"/>
        <w:widowControl/>
        <w:numPr>
          <w:ilvl w:val="0"/>
          <w:numId w:val="23"/>
        </w:numPr>
        <w:tabs>
          <w:tab w:val="clear" w:pos="851"/>
        </w:tabs>
        <w:spacing w:after="0" w:line="276" w:lineRule="auto"/>
        <w:ind w:left="357" w:hanging="357"/>
        <w:jc w:val="left"/>
        <w:outlineLvl w:val="9"/>
      </w:pPr>
      <w:r w:rsidRPr="00D64EE1">
        <w:t>The date, day and time period of review,</w:t>
      </w:r>
    </w:p>
    <w:p w:rsidRPr="00D64EE1" w:rsidR="00AB1CD4" w:rsidP="00AB1CD4" w:rsidRDefault="00AB1CD4" w14:paraId="5805FB6B" w14:textId="77777777">
      <w:pPr>
        <w:pStyle w:val="ListParagraph"/>
        <w:keepNext w:val="0"/>
        <w:keepLines w:val="0"/>
        <w:widowControl/>
        <w:numPr>
          <w:ilvl w:val="0"/>
          <w:numId w:val="23"/>
        </w:numPr>
        <w:tabs>
          <w:tab w:val="clear" w:pos="851"/>
        </w:tabs>
        <w:spacing w:before="0" w:after="0" w:line="276" w:lineRule="auto"/>
        <w:jc w:val="left"/>
        <w:outlineLvl w:val="9"/>
      </w:pPr>
      <w:r w:rsidRPr="00D64EE1">
        <w:t>The reason and purpose of the review,</w:t>
      </w:r>
    </w:p>
    <w:p w:rsidRPr="00D64EE1" w:rsidR="00AB1CD4" w:rsidP="00AB1CD4" w:rsidRDefault="00AB1CD4" w14:paraId="788B22B7" w14:textId="77777777">
      <w:pPr>
        <w:pStyle w:val="ListParagraph"/>
        <w:keepNext w:val="0"/>
        <w:keepLines w:val="0"/>
        <w:widowControl/>
        <w:numPr>
          <w:ilvl w:val="0"/>
          <w:numId w:val="23"/>
        </w:numPr>
        <w:tabs>
          <w:tab w:val="clear" w:pos="851"/>
        </w:tabs>
        <w:spacing w:before="0" w:after="0" w:line="276" w:lineRule="auto"/>
        <w:jc w:val="left"/>
        <w:outlineLvl w:val="9"/>
      </w:pPr>
      <w:r w:rsidRPr="00D64EE1">
        <w:t>Who requested the review,</w:t>
      </w:r>
    </w:p>
    <w:p w:rsidRPr="00D64EE1" w:rsidR="00AB1CD4" w:rsidP="00AB1CD4" w:rsidRDefault="00AB1CD4" w14:paraId="0CBFC76F" w14:textId="77777777">
      <w:pPr>
        <w:pStyle w:val="ListParagraph"/>
        <w:keepNext w:val="0"/>
        <w:keepLines w:val="0"/>
        <w:widowControl/>
        <w:numPr>
          <w:ilvl w:val="0"/>
          <w:numId w:val="23"/>
        </w:numPr>
        <w:tabs>
          <w:tab w:val="clear" w:pos="851"/>
        </w:tabs>
        <w:spacing w:before="0" w:after="0" w:line="276" w:lineRule="auto"/>
        <w:jc w:val="left"/>
        <w:outlineLvl w:val="9"/>
      </w:pPr>
      <w:r w:rsidRPr="00D64EE1">
        <w:t>Which records were reviewed (date, time and device(s) reviewed), and</w:t>
      </w:r>
    </w:p>
    <w:p w:rsidRPr="00D64EE1" w:rsidR="00AB1CD4" w:rsidP="00AB1CD4" w:rsidRDefault="00AB1CD4" w14:paraId="3452B807" w14:textId="77777777">
      <w:pPr>
        <w:pStyle w:val="ListParagraph"/>
        <w:keepNext w:val="0"/>
        <w:keepLines w:val="0"/>
        <w:widowControl/>
        <w:numPr>
          <w:ilvl w:val="0"/>
          <w:numId w:val="23"/>
        </w:numPr>
        <w:tabs>
          <w:tab w:val="clear" w:pos="851"/>
        </w:tabs>
        <w:spacing w:before="0" w:line="276" w:lineRule="auto"/>
        <w:ind w:left="357" w:hanging="357"/>
        <w:jc w:val="left"/>
        <w:outlineLvl w:val="9"/>
      </w:pPr>
      <w:r w:rsidRPr="00D64EE1">
        <w:t>Name of all personnel viewing recorded material at that time with the reviewer.</w:t>
      </w:r>
    </w:p>
    <w:p w:rsidR="00AB1CD4" w:rsidP="00AB1CD4" w:rsidRDefault="00AB1CD4" w14:paraId="646AC20D" w14:textId="77777777">
      <w:pPr>
        <w:spacing w:before="120" w:after="120"/>
      </w:pPr>
      <w:r w:rsidRPr="007B6896">
        <w:t>All logs are to be registered in TRIM.</w:t>
      </w:r>
    </w:p>
    <w:p w:rsidRPr="007B6896" w:rsidR="00AB1CD4" w:rsidP="00AB1CD4" w:rsidRDefault="00AB1CD4" w14:paraId="6EA360EF" w14:textId="77777777">
      <w:pPr>
        <w:spacing w:before="120" w:after="120"/>
        <w:jc w:val="both"/>
      </w:pPr>
      <w:r w:rsidRPr="007B6896">
        <w:t>Any unlawful activity or suspicious behaviour will be reported to the Managing Director and/or Branch Manager People &amp; Culture for possible investigation or action.</w:t>
      </w:r>
    </w:p>
    <w:p w:rsidR="00AB1CD4" w:rsidP="00AB1CD4" w:rsidRDefault="00AB1CD4" w14:paraId="0CCAA677" w14:textId="77777777">
      <w:pPr>
        <w:pStyle w:val="Heading2"/>
      </w:pPr>
      <w:bookmarkStart w:name="_Toc428267743" w:id="85"/>
      <w:bookmarkStart w:name="_Toc145065948" w:id="86"/>
      <w:r>
        <w:t>Accessing Information for Employee Safety</w:t>
      </w:r>
      <w:bookmarkEnd w:id="85"/>
      <w:bookmarkEnd w:id="86"/>
    </w:p>
    <w:p w:rsidR="00AB1CD4" w:rsidP="00AB1CD4" w:rsidRDefault="00AB1CD4" w14:paraId="5560DD99" w14:textId="77777777">
      <w:pPr>
        <w:spacing w:before="120" w:after="120"/>
      </w:pPr>
      <w:r>
        <w:t xml:space="preserve">Vehicle Safety System </w:t>
      </w:r>
      <w:r w:rsidRPr="00422872">
        <w:t>Users</w:t>
      </w:r>
      <w:r>
        <w:t xml:space="preserve"> can access information in real time and historical information to manage the safety of their employees, including:</w:t>
      </w:r>
    </w:p>
    <w:p w:rsidRPr="00E413B5" w:rsidR="00AB1CD4" w:rsidP="00AB1CD4" w:rsidRDefault="00AB1CD4" w14:paraId="00222388" w14:textId="77777777">
      <w:pPr>
        <w:pStyle w:val="ListParagraph"/>
        <w:keepNext w:val="0"/>
        <w:keepLines w:val="0"/>
        <w:widowControl/>
        <w:numPr>
          <w:ilvl w:val="0"/>
          <w:numId w:val="23"/>
        </w:numPr>
        <w:tabs>
          <w:tab w:val="clear" w:pos="851"/>
        </w:tabs>
        <w:spacing w:after="0" w:line="276" w:lineRule="auto"/>
        <w:ind w:left="357" w:hanging="357"/>
        <w:outlineLvl w:val="9"/>
      </w:pPr>
      <w:r w:rsidRPr="008E6494">
        <w:t>To locate their employees in real time to enable exercise of Wannon Water’s duty of care to the</w:t>
      </w:r>
      <w:r w:rsidRPr="00E413B5">
        <w:t xml:space="preserve"> employee.</w:t>
      </w:r>
    </w:p>
    <w:p w:rsidRPr="00E413B5" w:rsidR="00AB1CD4" w:rsidP="00AB1CD4" w:rsidRDefault="00AB1CD4" w14:paraId="38B9CFEE" w14:textId="77777777">
      <w:pPr>
        <w:pStyle w:val="ListParagraph"/>
        <w:keepNext w:val="0"/>
        <w:keepLines w:val="0"/>
        <w:widowControl/>
        <w:numPr>
          <w:ilvl w:val="0"/>
          <w:numId w:val="23"/>
        </w:numPr>
        <w:tabs>
          <w:tab w:val="clear" w:pos="851"/>
        </w:tabs>
        <w:spacing w:before="0" w:line="276" w:lineRule="auto"/>
        <w:ind w:left="357" w:hanging="357"/>
        <w:outlineLvl w:val="9"/>
      </w:pPr>
      <w:r w:rsidRPr="00E413B5">
        <w:t>In an emergency incident, the peo</w:t>
      </w:r>
      <w:r>
        <w:t>ple involved in the emergency can</w:t>
      </w:r>
      <w:r w:rsidRPr="00E413B5">
        <w:t xml:space="preserve"> view real time and past location data as part of managing employee safety in responding to the emergency.</w:t>
      </w:r>
    </w:p>
    <w:p w:rsidR="00AB1CD4" w:rsidP="00AB1CD4" w:rsidRDefault="00AB1CD4" w14:paraId="4B6AA7CA" w14:textId="77777777">
      <w:pPr>
        <w:pStyle w:val="Heading2"/>
      </w:pPr>
      <w:bookmarkStart w:name="_Toc428267744" w:id="87"/>
      <w:bookmarkStart w:name="_Toc145065949" w:id="88"/>
      <w:r>
        <w:t>Accessing Information for Operational Reasons</w:t>
      </w:r>
      <w:bookmarkEnd w:id="87"/>
      <w:bookmarkEnd w:id="88"/>
    </w:p>
    <w:p w:rsidR="00AB1CD4" w:rsidP="00AB1CD4" w:rsidRDefault="00AB1CD4" w14:paraId="55B3DFCD" w14:textId="77777777">
      <w:pPr>
        <w:spacing w:before="120" w:after="120"/>
        <w:jc w:val="both"/>
      </w:pPr>
      <w:r>
        <w:t xml:space="preserve">Vehicle Safety System </w:t>
      </w:r>
      <w:r w:rsidRPr="00422872">
        <w:t>Users</w:t>
      </w:r>
      <w:r>
        <w:t xml:space="preserve"> can access information in real time and historical information to improve operational effectiveness of operational activities, including:</w:t>
      </w:r>
    </w:p>
    <w:p w:rsidRPr="00E413B5" w:rsidR="00AB1CD4" w:rsidP="00AB1CD4" w:rsidRDefault="00AB1CD4" w14:paraId="709D9921" w14:textId="77777777">
      <w:pPr>
        <w:pStyle w:val="ListParagraph"/>
        <w:keepNext w:val="0"/>
        <w:keepLines w:val="0"/>
        <w:widowControl/>
        <w:numPr>
          <w:ilvl w:val="0"/>
          <w:numId w:val="23"/>
        </w:numPr>
        <w:tabs>
          <w:tab w:val="clear" w:pos="851"/>
        </w:tabs>
        <w:spacing w:after="0"/>
        <w:ind w:left="357" w:hanging="357"/>
        <w:outlineLvl w:val="9"/>
      </w:pPr>
      <w:r w:rsidRPr="00E413B5">
        <w:t>Access real time locational data to locate employees for the purpose of optimising the deployment of resources to operational activities.</w:t>
      </w:r>
    </w:p>
    <w:p w:rsidRPr="00E413B5" w:rsidR="00AB1CD4" w:rsidP="00AB1CD4" w:rsidRDefault="00AB1CD4" w14:paraId="69088923" w14:textId="30458D7A">
      <w:pPr>
        <w:pStyle w:val="ListParagraph"/>
        <w:keepNext w:val="0"/>
        <w:keepLines w:val="0"/>
        <w:widowControl/>
        <w:numPr>
          <w:ilvl w:val="0"/>
          <w:numId w:val="23"/>
        </w:numPr>
        <w:tabs>
          <w:tab w:val="clear" w:pos="851"/>
        </w:tabs>
        <w:spacing w:before="0" w:after="0"/>
        <w:ind w:left="357" w:hanging="357"/>
        <w:outlineLvl w:val="9"/>
      </w:pPr>
      <w:r w:rsidRPr="00E413B5">
        <w:t>Request historical access to locational data to assess efficiency of the deployment of resources for operational activities</w:t>
      </w:r>
      <w:r w:rsidRPr="00E413B5" w:rsidR="00F27637">
        <w:t xml:space="preserve">. </w:t>
      </w:r>
      <w:r w:rsidRPr="00E413B5">
        <w:t xml:space="preserve">This access is for business purposes only, and the access must be approved by the </w:t>
      </w:r>
      <w:r>
        <w:t>Vehicle Safety System</w:t>
      </w:r>
      <w:r w:rsidRPr="00E413B5">
        <w:t xml:space="preserve"> Manager.</w:t>
      </w:r>
    </w:p>
    <w:p w:rsidR="00AB1CD4" w:rsidP="00AB1CD4" w:rsidRDefault="00AB1CD4" w14:paraId="0781F130" w14:textId="05A1D6E6">
      <w:pPr>
        <w:pStyle w:val="ListParagraph"/>
        <w:keepNext w:val="0"/>
        <w:keepLines w:val="0"/>
        <w:widowControl/>
        <w:numPr>
          <w:ilvl w:val="0"/>
          <w:numId w:val="23"/>
        </w:numPr>
        <w:tabs>
          <w:tab w:val="clear" w:pos="851"/>
        </w:tabs>
        <w:spacing w:before="0"/>
        <w:ind w:left="357" w:hanging="357"/>
        <w:outlineLvl w:val="9"/>
      </w:pPr>
      <w:r w:rsidRPr="00E413B5">
        <w:t>Access historical information to confirm locational and time of operational past activities such as attendance to site, attendance to customer residence and similar</w:t>
      </w:r>
      <w:r w:rsidRPr="00E413B5" w:rsidR="00F27637">
        <w:t xml:space="preserve">. </w:t>
      </w:r>
    </w:p>
    <w:p w:rsidRPr="00AB1CD4" w:rsidR="00AB1CD4" w:rsidP="00AB1CD4" w:rsidRDefault="00AB1CD4" w14:paraId="02BA4857" w14:textId="77777777">
      <w:pPr>
        <w:pStyle w:val="ListParagraph"/>
        <w:numPr>
          <w:ilvl w:val="1"/>
          <w:numId w:val="27"/>
        </w:numPr>
        <w:rPr>
          <w:b/>
          <w:vanish/>
          <w:color w:val="00395D" w:themeColor="text2"/>
        </w:rPr>
      </w:pPr>
      <w:bookmarkStart w:name="_Toc145065950" w:id="89"/>
      <w:bookmarkEnd w:id="89"/>
    </w:p>
    <w:p w:rsidRPr="00AB1CD4" w:rsidR="00AB1CD4" w:rsidP="00AB1CD4" w:rsidRDefault="00AB1CD4" w14:paraId="27D3F476" w14:textId="77777777">
      <w:pPr>
        <w:pStyle w:val="ListParagraph"/>
        <w:numPr>
          <w:ilvl w:val="1"/>
          <w:numId w:val="27"/>
        </w:numPr>
        <w:rPr>
          <w:b/>
          <w:vanish/>
          <w:color w:val="00395D" w:themeColor="text2"/>
        </w:rPr>
      </w:pPr>
      <w:bookmarkStart w:name="_Toc145065951" w:id="90"/>
      <w:bookmarkEnd w:id="90"/>
    </w:p>
    <w:p w:rsidRPr="00AB1CD4" w:rsidR="00AB1CD4" w:rsidP="00AB1CD4" w:rsidRDefault="00AB1CD4" w14:paraId="482F223F" w14:textId="77777777">
      <w:pPr>
        <w:pStyle w:val="ListParagraph"/>
        <w:numPr>
          <w:ilvl w:val="1"/>
          <w:numId w:val="27"/>
        </w:numPr>
        <w:rPr>
          <w:b/>
          <w:vanish/>
          <w:color w:val="00395D" w:themeColor="text2"/>
        </w:rPr>
      </w:pPr>
      <w:bookmarkStart w:name="_Toc145065952" w:id="91"/>
      <w:bookmarkEnd w:id="91"/>
    </w:p>
    <w:p w:rsidRPr="00AB1CD4" w:rsidR="00AB1CD4" w:rsidP="00AB1CD4" w:rsidRDefault="00AB1CD4" w14:paraId="19FA127E" w14:textId="77777777">
      <w:pPr>
        <w:pStyle w:val="ListParagraph"/>
        <w:numPr>
          <w:ilvl w:val="1"/>
          <w:numId w:val="27"/>
        </w:numPr>
        <w:rPr>
          <w:b/>
          <w:vanish/>
          <w:color w:val="00395D" w:themeColor="text2"/>
        </w:rPr>
      </w:pPr>
      <w:bookmarkStart w:name="_Toc145065953" w:id="92"/>
      <w:bookmarkEnd w:id="92"/>
    </w:p>
    <w:p w:rsidRPr="00AB1CD4" w:rsidR="00AB1CD4" w:rsidP="00AB1CD4" w:rsidRDefault="00AB1CD4" w14:paraId="1AAE30A3" w14:textId="77777777">
      <w:pPr>
        <w:pStyle w:val="ListParagraph"/>
        <w:numPr>
          <w:ilvl w:val="1"/>
          <w:numId w:val="27"/>
        </w:numPr>
        <w:rPr>
          <w:b/>
          <w:vanish/>
          <w:color w:val="00395D" w:themeColor="text2"/>
        </w:rPr>
      </w:pPr>
      <w:bookmarkStart w:name="_Toc145065954" w:id="93"/>
      <w:bookmarkEnd w:id="93"/>
    </w:p>
    <w:p w:rsidRPr="00AB1CD4" w:rsidR="00AB1CD4" w:rsidP="00AB1CD4" w:rsidRDefault="00AB1CD4" w14:paraId="5871F2A2" w14:textId="77777777">
      <w:pPr>
        <w:pStyle w:val="ListParagraph"/>
        <w:numPr>
          <w:ilvl w:val="1"/>
          <w:numId w:val="27"/>
        </w:numPr>
        <w:rPr>
          <w:b/>
          <w:vanish/>
          <w:color w:val="00395D" w:themeColor="text2"/>
        </w:rPr>
      </w:pPr>
      <w:bookmarkStart w:name="_Toc145065955" w:id="94"/>
      <w:bookmarkEnd w:id="94"/>
    </w:p>
    <w:p w:rsidR="00AB1CD4" w:rsidP="00AB1CD4" w:rsidRDefault="00AB1CD4" w14:paraId="1F0E8060" w14:textId="278C9D0E">
      <w:pPr>
        <w:pStyle w:val="Heading3"/>
        <w:numPr>
          <w:ilvl w:val="2"/>
          <w:numId w:val="27"/>
        </w:numPr>
      </w:pPr>
      <w:bookmarkStart w:name="_Toc145065956" w:id="95"/>
      <w:r>
        <w:t>Setup of Alarms</w:t>
      </w:r>
      <w:bookmarkEnd w:id="95"/>
    </w:p>
    <w:p w:rsidR="00AB1CD4" w:rsidP="00AB1CD4" w:rsidRDefault="00AB1CD4" w14:paraId="0A5FB6B9" w14:textId="77777777">
      <w:r>
        <w:t xml:space="preserve">The specific software configuration of the Alarm system will be the responsibility of the Vehicle Safety System Manager.  The specific software configuration procedure will be available as per the vendor specific documentation. </w:t>
      </w:r>
    </w:p>
    <w:p w:rsidR="00AB1CD4" w:rsidP="00AB1CD4" w:rsidRDefault="00AB1CD4" w14:paraId="14F19480" w14:textId="77777777"/>
    <w:p w:rsidR="00AB1CD4" w:rsidP="00AB1CD4" w:rsidRDefault="00AB1CD4" w14:paraId="12DABC4F" w14:textId="77777777">
      <w:r>
        <w:t>The Vehicle Safety System Manager is responsible for maintaining this Procedure and ensuring any changes to alarm monitoring services and system administration are reflected in timely revisions to this Procedure and are communicated to the designated SMC provider and all corporate vehicle/system users.</w:t>
      </w:r>
    </w:p>
    <w:p w:rsidRPr="00573C39" w:rsidR="00AB1CD4" w:rsidP="00AB1CD4" w:rsidRDefault="00AB1CD4" w14:paraId="6C76D2F3" w14:textId="77777777">
      <w:pPr>
        <w:pStyle w:val="Heading3"/>
      </w:pPr>
      <w:bookmarkStart w:name="_Toc145065957" w:id="96"/>
      <w:r>
        <w:t>Setting Up and Managing Geo-fences</w:t>
      </w:r>
      <w:bookmarkEnd w:id="96"/>
    </w:p>
    <w:p w:rsidRPr="00274FAF" w:rsidR="00AB1CD4" w:rsidP="00AB1CD4" w:rsidRDefault="00AB1CD4" w14:paraId="2587B395" w14:textId="1BA88E12">
      <w:pPr>
        <w:spacing w:before="120" w:after="120"/>
        <w:jc w:val="both"/>
      </w:pPr>
      <w:r>
        <w:t xml:space="preserve">Geo-fencing is a feature of the Vehicle Safety System.  Using the software user </w:t>
      </w:r>
      <w:r w:rsidR="007D7F55">
        <w:t>interface,</w:t>
      </w:r>
      <w:r>
        <w:t xml:space="preserve"> a geographically bounded area can be defined, and rules applied to this defined area.  A Geo-fence is a type of virtual barrier and when a fleet vehicle crosses the barrier an alert or action can be programmed. Business functions can be automated so when a vehicle location triggers a Geo-fence, an alert is sent, or reports generated. Geo-fences are used strictly for business purposes only. Geo-fences can only be setup by the Vehicle Safety System Manager, or authorised Users given approval. When setting up a new Geo-fence, or modifying an existing Geo-fence, the details will be entered into the Geo-fence Register held in the system software and maintained by the Vehicle Safety System Manager.  </w:t>
      </w:r>
    </w:p>
    <w:p w:rsidRPr="00F63D06" w:rsidR="00AB1CD4" w:rsidP="00AB1CD4" w:rsidRDefault="00AB1CD4" w14:paraId="620125FB" w14:textId="77777777">
      <w:pPr>
        <w:pStyle w:val="Heading2"/>
      </w:pPr>
      <w:bookmarkStart w:name="_Toc428267745" w:id="97"/>
      <w:bookmarkStart w:name="_Toc145065958" w:id="98"/>
      <w:r>
        <w:t>Private Vehicle Use and Privacy of Information</w:t>
      </w:r>
      <w:bookmarkEnd w:id="97"/>
      <w:bookmarkEnd w:id="98"/>
    </w:p>
    <w:p w:rsidR="00AB1CD4" w:rsidP="00AB1CD4" w:rsidRDefault="00AB1CD4" w14:paraId="611AF9A1" w14:textId="77777777">
      <w:pPr>
        <w:spacing w:before="120" w:after="120"/>
        <w:jc w:val="both"/>
      </w:pPr>
      <w:r>
        <w:t>Some employees may have special provisions within their employment agreements with Wannon Water that permit private vehicle use during certain periods.</w:t>
      </w:r>
    </w:p>
    <w:p w:rsidR="00AB1CD4" w:rsidP="00AB1CD4" w:rsidRDefault="00AB1CD4" w14:paraId="62E78175" w14:textId="77777777">
      <w:pPr>
        <w:spacing w:before="120" w:after="120"/>
        <w:jc w:val="both"/>
      </w:pPr>
      <w:r>
        <w:t xml:space="preserve">As the Vehicle Safety System cannot be deactivated, employees should note that access to information can only be for authorised business purposes only and these purposes are detailed in this Procedure.  Specific concerns can be discussed with the Vehicle Safety System Manager.  Access to historical locational information for periods when the vehicle is subject to private use requires the written consent of the Privacy Officer. </w:t>
      </w:r>
    </w:p>
    <w:p w:rsidR="00AB1CD4" w:rsidP="00AB1CD4" w:rsidRDefault="00AB1CD4" w14:paraId="665E5BE3" w14:textId="77777777">
      <w:pPr>
        <w:pStyle w:val="Heading2"/>
      </w:pPr>
      <w:bookmarkStart w:name="_Toc428267746" w:id="99"/>
      <w:bookmarkStart w:name="_Toc145065959" w:id="100"/>
      <w:r>
        <w:t>Release of Information Externally</w:t>
      </w:r>
      <w:bookmarkEnd w:id="99"/>
      <w:bookmarkEnd w:id="100"/>
    </w:p>
    <w:p w:rsidR="00AB1CD4" w:rsidP="00AB1CD4" w:rsidRDefault="00AB1CD4" w14:paraId="4CF8135E" w14:textId="77777777">
      <w:pPr>
        <w:spacing w:before="120" w:after="120"/>
        <w:jc w:val="both"/>
      </w:pPr>
      <w:r w:rsidRPr="003C117E">
        <w:t xml:space="preserve">All data and their contents are the copyrighted property of Wannon Water and shall not be copied, distributed or used without the written approval of the </w:t>
      </w:r>
      <w:r>
        <w:t>Vehicle Safety System</w:t>
      </w:r>
      <w:r w:rsidRPr="003C117E">
        <w:t xml:space="preserve"> Manager and Privacy Officer.  All requests for release of </w:t>
      </w:r>
      <w:r>
        <w:t>Vehicle Safety System</w:t>
      </w:r>
      <w:r w:rsidRPr="003C117E">
        <w:t xml:space="preserve"> data externally must include a written request to the </w:t>
      </w:r>
      <w:r>
        <w:t>Vehicle Safety System</w:t>
      </w:r>
      <w:r w:rsidRPr="003C117E">
        <w:t xml:space="preserve"> Manager.</w:t>
      </w:r>
      <w:r w:rsidRPr="007B6896">
        <w:t xml:space="preserve">  </w:t>
      </w:r>
    </w:p>
    <w:p w:rsidR="00AB1CD4" w:rsidP="00AB1CD4" w:rsidRDefault="00AB1CD4" w14:paraId="640BD94F" w14:textId="77777777">
      <w:pPr>
        <w:pStyle w:val="Heading1"/>
      </w:pPr>
      <w:bookmarkStart w:name="_Toc428267747" w:id="101"/>
      <w:bookmarkStart w:name="_Toc145065960" w:id="102"/>
      <w:r>
        <w:t>System Maintenance</w:t>
      </w:r>
      <w:bookmarkEnd w:id="101"/>
      <w:bookmarkEnd w:id="102"/>
    </w:p>
    <w:p w:rsidR="00AB1CD4" w:rsidP="00AB1CD4" w:rsidRDefault="00AB1CD4" w14:paraId="359C9593" w14:textId="1D4DE3F0">
      <w:pPr>
        <w:pStyle w:val="Heading2"/>
      </w:pPr>
      <w:bookmarkStart w:name="_Toc428267748" w:id="103"/>
      <w:bookmarkStart w:name="_Toc145065961" w:id="104"/>
      <w:r>
        <w:t xml:space="preserve">Vehicle Log </w:t>
      </w:r>
      <w:bookmarkEnd w:id="103"/>
      <w:bookmarkEnd w:id="104"/>
      <w:r w:rsidR="007D7F55">
        <w:t>Bookkeeping</w:t>
      </w:r>
    </w:p>
    <w:p w:rsidRPr="00573C39" w:rsidR="00AB1CD4" w:rsidP="00AB1CD4" w:rsidRDefault="00AB1CD4" w14:paraId="5322F521" w14:textId="15C85D2E">
      <w:pPr>
        <w:spacing w:before="120" w:after="120"/>
        <w:jc w:val="both"/>
      </w:pPr>
      <w:r>
        <w:t xml:space="preserve">The Vehicle Safety System provides an electronic odometer feature.  Wannon Water will run a trial using the existing </w:t>
      </w:r>
      <w:r w:rsidR="007D7F55">
        <w:t>logbook</w:t>
      </w:r>
      <w:r>
        <w:t xml:space="preserve"> method, and the electronic method with the intention of replacing manual-entry logbooks with electronic logbooks during 2015.</w:t>
      </w:r>
    </w:p>
    <w:p w:rsidR="00AB1CD4" w:rsidP="00AB1CD4" w:rsidRDefault="00AB1CD4" w14:paraId="7F22CCD3" w14:textId="77777777">
      <w:pPr>
        <w:pStyle w:val="Heading2"/>
      </w:pPr>
      <w:bookmarkStart w:name="_Toc428267749" w:id="105"/>
      <w:bookmarkStart w:name="_Toc145065962" w:id="106"/>
      <w:r>
        <w:t>Scheduling Checks and Testing of System Functionality</w:t>
      </w:r>
      <w:bookmarkEnd w:id="105"/>
      <w:bookmarkEnd w:id="106"/>
    </w:p>
    <w:p w:rsidR="00AB1CD4" w:rsidP="00AB1CD4" w:rsidRDefault="00AB1CD4" w14:paraId="7518B2AF" w14:textId="77777777">
      <w:pPr>
        <w:spacing w:before="120" w:after="120"/>
        <w:jc w:val="both"/>
      </w:pPr>
      <w:r w:rsidRPr="00EF4E3A">
        <w:t xml:space="preserve">Reporting on the current operational status and performance of the </w:t>
      </w:r>
      <w:r>
        <w:t>Vehicle Safety System</w:t>
      </w:r>
      <w:r w:rsidRPr="00EF4E3A">
        <w:t xml:space="preserve"> is the responsibility of the </w:t>
      </w:r>
      <w:r>
        <w:t>Vehicle Safety System</w:t>
      </w:r>
      <w:r w:rsidRPr="00EF4E3A">
        <w:t xml:space="preserve"> Manager. </w:t>
      </w:r>
    </w:p>
    <w:p w:rsidR="00AB1CD4" w:rsidP="00AB1CD4" w:rsidRDefault="00AB1CD4" w14:paraId="4F8BE37A" w14:textId="3F107BC2">
      <w:pPr>
        <w:spacing w:before="120" w:after="120"/>
        <w:jc w:val="both"/>
      </w:pPr>
      <w:r>
        <w:t xml:space="preserve">The </w:t>
      </w:r>
      <w:r w:rsidR="007D7F55">
        <w:t>SmartTrack</w:t>
      </w:r>
      <w:r>
        <w:t xml:space="preserve"> system includes automatic system health </w:t>
      </w:r>
      <w:r w:rsidR="007D7F55">
        <w:t>reporting and</w:t>
      </w:r>
      <w:r>
        <w:t xml:space="preserve"> will automatically flag faulty hardware and bring this to the GPS </w:t>
      </w:r>
      <w:r w:rsidR="007D7F55">
        <w:t>Vehicle</w:t>
      </w:r>
      <w:r>
        <w:t xml:space="preserve"> Safety System Manager’s attention via a report.</w:t>
      </w:r>
    </w:p>
    <w:p w:rsidR="00AB1CD4" w:rsidP="00AB1CD4" w:rsidRDefault="00AB1CD4" w14:paraId="44A29B8F" w14:textId="77777777">
      <w:pPr>
        <w:spacing w:before="120" w:after="120"/>
        <w:jc w:val="both"/>
      </w:pPr>
      <w:r w:rsidRPr="00EF4E3A">
        <w:t xml:space="preserve">If an employee becomes aware that some function of the </w:t>
      </w:r>
      <w:r>
        <w:t>Vehicle Safety System</w:t>
      </w:r>
      <w:r w:rsidRPr="00EF4E3A">
        <w:t xml:space="preserve"> is not operational;</w:t>
      </w:r>
      <w:r w:rsidRPr="007B6896">
        <w:t xml:space="preserve"> the </w:t>
      </w:r>
      <w:r>
        <w:t>Vehicle Safety System</w:t>
      </w:r>
      <w:r w:rsidRPr="007B6896">
        <w:t xml:space="preserve"> Manager must be notified.</w:t>
      </w:r>
    </w:p>
    <w:p w:rsidRPr="009C2B1F" w:rsidR="00AB1CD4" w:rsidP="00AB1CD4" w:rsidRDefault="00AB1CD4" w14:paraId="2D36876E" w14:textId="77777777">
      <w:pPr>
        <w:pStyle w:val="Heading2"/>
      </w:pPr>
      <w:bookmarkStart w:name="_Toc428267750" w:id="107"/>
      <w:bookmarkStart w:name="_Toc145065963" w:id="108"/>
      <w:r>
        <w:t>Vehicle Maintenance and Servicing Management</w:t>
      </w:r>
      <w:bookmarkEnd w:id="107"/>
      <w:bookmarkEnd w:id="108"/>
    </w:p>
    <w:p w:rsidR="00AB1CD4" w:rsidP="00AB1CD4" w:rsidRDefault="00AB1CD4" w14:paraId="1FF64F92" w14:textId="77777777">
      <w:pPr>
        <w:spacing w:before="120" w:after="120"/>
        <w:jc w:val="both"/>
      </w:pPr>
      <w:r w:rsidRPr="007B6896">
        <w:t xml:space="preserve">The </w:t>
      </w:r>
      <w:r>
        <w:t>Vehicle Safety System Manager</w:t>
      </w:r>
      <w:r w:rsidRPr="007B6896">
        <w:t xml:space="preserve"> is responsible for the maintenance of all the </w:t>
      </w:r>
      <w:r>
        <w:t>Vehicle Safety System</w:t>
      </w:r>
      <w:r w:rsidRPr="007B6896">
        <w:t xml:space="preserve"> equipment.  </w:t>
      </w:r>
    </w:p>
    <w:p w:rsidR="00AB1CD4" w:rsidP="00AB1CD4" w:rsidRDefault="00AB1CD4" w14:paraId="475747E4" w14:textId="77777777">
      <w:pPr>
        <w:spacing w:before="120" w:after="120"/>
        <w:jc w:val="both"/>
      </w:pPr>
      <w:r w:rsidRPr="007B6896">
        <w:lastRenderedPageBreak/>
        <w:t xml:space="preserve">This responsibility includes ensuring that </w:t>
      </w:r>
      <w:r>
        <w:t>Vehicle Safety System</w:t>
      </w:r>
      <w:r w:rsidRPr="007B6896">
        <w:t xml:space="preserve"> is operating normally at all times. Regular service inspections of the devices will ensure that they are operational with any identified faults logged and reported to the </w:t>
      </w:r>
      <w:r>
        <w:t>Vehicle Safety System</w:t>
      </w:r>
      <w:r w:rsidRPr="007B6896">
        <w:t xml:space="preserve"> Manager.</w:t>
      </w:r>
    </w:p>
    <w:p w:rsidR="00AB1CD4" w:rsidP="00AB1CD4" w:rsidRDefault="00AB1CD4" w14:paraId="7A6DC3FA" w14:textId="77777777">
      <w:pPr>
        <w:spacing w:before="120" w:after="120"/>
        <w:jc w:val="both"/>
      </w:pPr>
      <w:r>
        <w:t>The Vehicle Safety System provides a mechanism for assisting with vehicle maintenance activities.</w:t>
      </w:r>
    </w:p>
    <w:p w:rsidR="00AB1CD4" w:rsidP="00AB1CD4" w:rsidRDefault="00AB1CD4" w14:paraId="600438F7" w14:textId="77777777">
      <w:pPr>
        <w:spacing w:before="120" w:after="120"/>
        <w:jc w:val="both"/>
      </w:pPr>
      <w:r w:rsidRPr="007B6896">
        <w:t xml:space="preserve">The </w:t>
      </w:r>
      <w:r>
        <w:t>Vehicle Safety System Manager</w:t>
      </w:r>
      <w:r w:rsidRPr="007B6896">
        <w:t xml:space="preserve"> is responsible for the </w:t>
      </w:r>
      <w:r>
        <w:t xml:space="preserve">administration and operation of the </w:t>
      </w:r>
      <w:r w:rsidRPr="007B6896">
        <w:t xml:space="preserve">maintenance </w:t>
      </w:r>
      <w:r>
        <w:t xml:space="preserve">and servicing management function.  </w:t>
      </w:r>
    </w:p>
    <w:p w:rsidR="00AB1CD4" w:rsidP="00AB1CD4" w:rsidRDefault="00AB1CD4" w14:paraId="1D0A5258" w14:textId="77777777">
      <w:pPr>
        <w:spacing w:before="120" w:after="120"/>
        <w:jc w:val="both"/>
      </w:pPr>
      <w:r>
        <w:t>The Vehicle Safety System provides functionality to configure different kinds of servicing options (Oil Replacement, Tyre Rotation etc.) and can be programmed to receive alerts when these items need attention. Email alerts can be automated to allow vehicles to be booked in for service.</w:t>
      </w:r>
    </w:p>
    <w:p w:rsidR="00AB1CD4" w:rsidP="00AB1CD4" w:rsidRDefault="00AB1CD4" w14:paraId="3005C20D" w14:textId="77777777">
      <w:pPr>
        <w:pStyle w:val="Heading1"/>
      </w:pPr>
      <w:bookmarkStart w:name="_Toc428267751" w:id="109"/>
      <w:bookmarkStart w:name="_Toc145065964" w:id="110"/>
      <w:r>
        <w:t>Training in Operation and Use of the System</w:t>
      </w:r>
      <w:bookmarkEnd w:id="109"/>
      <w:bookmarkEnd w:id="110"/>
    </w:p>
    <w:p w:rsidR="00AB1CD4" w:rsidP="00AB1CD4" w:rsidRDefault="00AB1CD4" w14:paraId="67F23C85" w14:textId="77777777">
      <w:pPr>
        <w:spacing w:before="120" w:after="120"/>
        <w:jc w:val="both"/>
      </w:pPr>
      <w:r w:rsidRPr="007B6896">
        <w:t xml:space="preserve">The </w:t>
      </w:r>
      <w:r>
        <w:t>Vehicle Safety System</w:t>
      </w:r>
      <w:r w:rsidRPr="007B6896">
        <w:t xml:space="preserve"> Manager, including any delegate, will ensure</w:t>
      </w:r>
      <w:r>
        <w:t>,</w:t>
      </w:r>
      <w:r w:rsidRPr="007B6896">
        <w:t xml:space="preserve"> th</w:t>
      </w:r>
      <w:r>
        <w:t>rough providing adequate training and reasonable instruction,</w:t>
      </w:r>
      <w:r w:rsidRPr="007B6896">
        <w:t xml:space="preserve"> that all </w:t>
      </w:r>
      <w:r>
        <w:t>Wannon Water personnel</w:t>
      </w:r>
      <w:r w:rsidRPr="007B6896">
        <w:t xml:space="preserve"> with </w:t>
      </w:r>
      <w:r>
        <w:t>access to Vehicle Safety System</w:t>
      </w:r>
      <w:r w:rsidRPr="007B6896">
        <w:t xml:space="preserve"> </w:t>
      </w:r>
      <w:r>
        <w:t>information reports comply with relevant legislation</w:t>
      </w:r>
      <w:r w:rsidRPr="007B6896">
        <w:t>.</w:t>
      </w:r>
    </w:p>
    <w:p w:rsidR="00AB1CD4" w:rsidP="00AB1CD4" w:rsidRDefault="00AB1CD4" w14:paraId="5308A550" w14:textId="77777777">
      <w:pPr>
        <w:pStyle w:val="Heading2"/>
      </w:pPr>
      <w:bookmarkStart w:name="_Toc428267752" w:id="111"/>
      <w:bookmarkStart w:name="_Toc145065965" w:id="112"/>
      <w:r>
        <w:t>Induction</w:t>
      </w:r>
      <w:bookmarkEnd w:id="111"/>
      <w:bookmarkEnd w:id="112"/>
    </w:p>
    <w:p w:rsidR="00AB1CD4" w:rsidP="00AB1CD4" w:rsidRDefault="00AB1CD4" w14:paraId="0DBAD697" w14:textId="77777777">
      <w:pPr>
        <w:spacing w:before="120" w:after="120"/>
        <w:jc w:val="both"/>
      </w:pPr>
      <w:r w:rsidRPr="00B128AC">
        <w:rPr>
          <w:rFonts w:cs="Arial"/>
          <w:color w:val="000000"/>
        </w:rPr>
        <w:t>Any</w:t>
      </w:r>
      <w:r>
        <w:rPr>
          <w:rFonts w:cs="Arial"/>
          <w:color w:val="000000"/>
        </w:rPr>
        <w:t xml:space="preserve"> Wannon Water</w:t>
      </w:r>
      <w:r w:rsidRPr="00B128AC">
        <w:rPr>
          <w:rFonts w:cs="Arial"/>
          <w:color w:val="000000"/>
        </w:rPr>
        <w:t xml:space="preserve"> person</w:t>
      </w:r>
      <w:r>
        <w:rPr>
          <w:rFonts w:cs="Arial"/>
          <w:color w:val="000000"/>
        </w:rPr>
        <w:t>nel</w:t>
      </w:r>
      <w:r w:rsidRPr="00B128AC">
        <w:rPr>
          <w:rFonts w:cs="Arial"/>
          <w:color w:val="000000"/>
        </w:rPr>
        <w:t xml:space="preserve"> </w:t>
      </w:r>
      <w:r>
        <w:rPr>
          <w:rFonts w:cs="Arial"/>
          <w:color w:val="000000"/>
        </w:rPr>
        <w:t xml:space="preserve">using a vehicle equipped with the Vehicle Safety System </w:t>
      </w:r>
      <w:r w:rsidRPr="00B128AC">
        <w:rPr>
          <w:rFonts w:cs="Arial"/>
          <w:color w:val="000000"/>
        </w:rPr>
        <w:t>must have completed appropriate</w:t>
      </w:r>
      <w:r>
        <w:rPr>
          <w:rFonts w:cs="Arial"/>
          <w:color w:val="000000"/>
        </w:rPr>
        <w:t xml:space="preserve"> vehicle</w:t>
      </w:r>
      <w:r w:rsidRPr="00B128AC">
        <w:rPr>
          <w:rFonts w:cs="Arial"/>
          <w:color w:val="000000"/>
        </w:rPr>
        <w:t xml:space="preserve"> induction training</w:t>
      </w:r>
      <w:r>
        <w:rPr>
          <w:rFonts w:cs="Arial"/>
          <w:color w:val="000000"/>
        </w:rPr>
        <w:t>, including: how to book a vehicle in the system and how to use the duress alarms, prior to operating a fleet vehicle, once the Vehicle Safety System is fully operational</w:t>
      </w:r>
      <w:r w:rsidRPr="00B128AC">
        <w:rPr>
          <w:rFonts w:cs="Arial"/>
          <w:color w:val="000000"/>
        </w:rPr>
        <w:t>.</w:t>
      </w:r>
      <w:r>
        <w:rPr>
          <w:rFonts w:cs="Arial"/>
          <w:color w:val="000000"/>
        </w:rPr>
        <w:t xml:space="preserve"> </w:t>
      </w:r>
    </w:p>
    <w:p w:rsidR="00AB1CD4" w:rsidP="00AB1CD4" w:rsidRDefault="00AB1CD4" w14:paraId="53C7213E" w14:textId="77777777">
      <w:pPr>
        <w:pStyle w:val="Heading1"/>
      </w:pPr>
      <w:bookmarkStart w:name="_Toc428267753" w:id="113"/>
      <w:bookmarkStart w:name="_Toc145065966" w:id="114"/>
      <w:r>
        <w:t>Documentation</w:t>
      </w:r>
      <w:bookmarkEnd w:id="113"/>
      <w:bookmarkEnd w:id="114"/>
    </w:p>
    <w:p w:rsidR="00AB1CD4" w:rsidP="00AB1CD4" w:rsidRDefault="00AB1CD4" w14:paraId="19531ED1" w14:textId="77777777">
      <w:pPr>
        <w:pStyle w:val="ListParagraph"/>
        <w:keepNext w:val="0"/>
        <w:keepLines w:val="0"/>
        <w:numPr>
          <w:ilvl w:val="0"/>
          <w:numId w:val="24"/>
        </w:numPr>
        <w:tabs>
          <w:tab w:val="clear" w:pos="851"/>
        </w:tabs>
        <w:spacing w:after="0" w:line="276" w:lineRule="auto"/>
        <w:ind w:left="357" w:hanging="357"/>
        <w:contextualSpacing/>
        <w:jc w:val="left"/>
        <w:outlineLvl w:val="9"/>
      </w:pPr>
      <w:r>
        <w:t>Vehicle Safety System Duress Alarm Procedure</w:t>
      </w:r>
    </w:p>
    <w:p w:rsidR="00AB1CD4" w:rsidP="00AB1CD4" w:rsidRDefault="00AB1CD4" w14:paraId="27C4579D" w14:textId="77777777">
      <w:pPr>
        <w:pStyle w:val="ListParagraph"/>
        <w:keepNext w:val="0"/>
        <w:keepLines w:val="0"/>
        <w:numPr>
          <w:ilvl w:val="0"/>
          <w:numId w:val="24"/>
        </w:numPr>
        <w:tabs>
          <w:tab w:val="clear" w:pos="851"/>
        </w:tabs>
        <w:spacing w:before="0" w:after="0" w:line="276" w:lineRule="auto"/>
        <w:contextualSpacing/>
        <w:jc w:val="left"/>
        <w:outlineLvl w:val="9"/>
      </w:pPr>
      <w:r>
        <w:t>Fleet Vehicle Booking Procedure</w:t>
      </w:r>
    </w:p>
    <w:p w:rsidR="00AB1CD4" w:rsidP="00AB1CD4" w:rsidRDefault="00AB1CD4" w14:paraId="3261E386" w14:textId="77777777">
      <w:pPr>
        <w:pStyle w:val="ListParagraph"/>
        <w:keepNext w:val="0"/>
        <w:keepLines w:val="0"/>
        <w:numPr>
          <w:ilvl w:val="0"/>
          <w:numId w:val="24"/>
        </w:numPr>
        <w:tabs>
          <w:tab w:val="clear" w:pos="851"/>
        </w:tabs>
        <w:spacing w:before="0" w:after="0" w:line="276" w:lineRule="auto"/>
        <w:contextualSpacing/>
        <w:jc w:val="left"/>
        <w:outlineLvl w:val="9"/>
      </w:pPr>
      <w:r>
        <w:t>Vehicle Safety System Induction Checklist</w:t>
      </w:r>
    </w:p>
    <w:p w:rsidR="00AB1CD4" w:rsidP="00AB1CD4" w:rsidRDefault="00443CF7" w14:paraId="70625C13" w14:textId="64470F27">
      <w:pPr>
        <w:pStyle w:val="ListParagraph"/>
        <w:keepNext w:val="0"/>
        <w:keepLines w:val="0"/>
        <w:numPr>
          <w:ilvl w:val="0"/>
          <w:numId w:val="24"/>
        </w:numPr>
        <w:tabs>
          <w:tab w:val="clear" w:pos="851"/>
        </w:tabs>
        <w:spacing w:before="0" w:after="0" w:line="276" w:lineRule="auto"/>
        <w:contextualSpacing/>
        <w:jc w:val="left"/>
        <w:outlineLvl w:val="9"/>
      </w:pPr>
      <w:r>
        <w:t>SmartTrack -</w:t>
      </w:r>
      <w:r w:rsidR="00AB1CD4">
        <w:t xml:space="preserve"> Garmin Device User </w:t>
      </w:r>
      <w:r>
        <w:t>Manual -</w:t>
      </w:r>
      <w:r w:rsidR="00AB1CD4">
        <w:t xml:space="preserve"> August 2014</w:t>
      </w:r>
    </w:p>
    <w:p w:rsidR="00AB1CD4" w:rsidP="00AB1CD4" w:rsidRDefault="00443CF7" w14:paraId="08734149" w14:textId="4EB12634">
      <w:pPr>
        <w:pStyle w:val="ListParagraph"/>
        <w:keepNext w:val="0"/>
        <w:keepLines w:val="0"/>
        <w:numPr>
          <w:ilvl w:val="0"/>
          <w:numId w:val="24"/>
        </w:numPr>
        <w:tabs>
          <w:tab w:val="clear" w:pos="851"/>
        </w:tabs>
        <w:spacing w:before="0" w:after="0" w:line="276" w:lineRule="auto"/>
        <w:contextualSpacing/>
        <w:jc w:val="left"/>
        <w:outlineLvl w:val="9"/>
      </w:pPr>
      <w:r>
        <w:t>SmartTrack -</w:t>
      </w:r>
      <w:r w:rsidR="00AB1CD4">
        <w:t xml:space="preserve"> Reporting User Manual – August 2014</w:t>
      </w:r>
    </w:p>
    <w:p w:rsidR="00AB1CD4" w:rsidP="00AB1CD4" w:rsidRDefault="00443CF7" w14:paraId="489C5513" w14:textId="2DEE411B">
      <w:pPr>
        <w:pStyle w:val="ListParagraph"/>
        <w:keepNext w:val="0"/>
        <w:keepLines w:val="0"/>
        <w:numPr>
          <w:ilvl w:val="0"/>
          <w:numId w:val="24"/>
        </w:numPr>
        <w:tabs>
          <w:tab w:val="clear" w:pos="851"/>
        </w:tabs>
        <w:spacing w:before="0" w:line="276" w:lineRule="auto"/>
        <w:ind w:left="357" w:hanging="357"/>
        <w:contextualSpacing/>
        <w:jc w:val="left"/>
        <w:outlineLvl w:val="9"/>
      </w:pPr>
      <w:r>
        <w:t>SmartTrack -</w:t>
      </w:r>
      <w:r w:rsidR="00AB1CD4">
        <w:t xml:space="preserve"> Visual Reporting User Manual – August 2014</w:t>
      </w:r>
    </w:p>
    <w:p w:rsidR="00AB1CD4" w:rsidP="00AB1CD4" w:rsidRDefault="00AB1CD4" w14:paraId="3078A5A7" w14:textId="77777777">
      <w:pPr>
        <w:pStyle w:val="Heading1"/>
      </w:pPr>
      <w:bookmarkStart w:name="_Toc428267754" w:id="115"/>
      <w:bookmarkStart w:name="_Toc145065967" w:id="116"/>
      <w:r>
        <w:t>References</w:t>
      </w:r>
      <w:bookmarkEnd w:id="115"/>
      <w:bookmarkEnd w:id="116"/>
    </w:p>
    <w:p w:rsidRPr="00E90E06" w:rsidR="00AB1CD4" w:rsidP="00AB1CD4" w:rsidRDefault="00AB1CD4" w14:paraId="1F77B2CA" w14:textId="77777777">
      <w:pPr>
        <w:pStyle w:val="ListParagraph"/>
        <w:keepNext w:val="0"/>
        <w:keepLines w:val="0"/>
        <w:numPr>
          <w:ilvl w:val="0"/>
          <w:numId w:val="26"/>
        </w:numPr>
        <w:tabs>
          <w:tab w:val="clear" w:pos="851"/>
          <w:tab w:val="left" w:pos="0"/>
        </w:tabs>
        <w:spacing w:after="0" w:line="276" w:lineRule="auto"/>
        <w:ind w:left="357" w:hanging="357"/>
        <w:contextualSpacing/>
        <w:jc w:val="left"/>
        <w:outlineLvl w:val="9"/>
        <w:rPr>
          <w:i/>
        </w:rPr>
      </w:pPr>
      <w:r w:rsidRPr="00E90E06">
        <w:rPr>
          <w:lang w:val="en-NZ" w:eastAsia="en-NZ"/>
        </w:rPr>
        <w:t>Privacy and Data Protection Act 2014</w:t>
      </w:r>
    </w:p>
    <w:p w:rsidR="00AB1CD4" w:rsidP="00AB1CD4" w:rsidRDefault="00AB1CD4" w14:paraId="4E12AEEC" w14:textId="77777777">
      <w:pPr>
        <w:pStyle w:val="ListParagraph"/>
        <w:keepNext w:val="0"/>
        <w:keepLines w:val="0"/>
        <w:widowControl/>
        <w:numPr>
          <w:ilvl w:val="0"/>
          <w:numId w:val="25"/>
        </w:numPr>
        <w:tabs>
          <w:tab w:val="clear" w:pos="851"/>
          <w:tab w:val="left" w:pos="0"/>
        </w:tabs>
        <w:spacing w:before="0" w:after="0" w:line="276" w:lineRule="auto"/>
        <w:jc w:val="left"/>
        <w:outlineLvl w:val="9"/>
      </w:pPr>
      <w:r>
        <w:t>AS 2201.2-2004 Australian Standard for Intruder Alarm Systems, Part 2: Monitoring Centres</w:t>
      </w:r>
    </w:p>
    <w:p w:rsidRPr="009201FA" w:rsidR="00AB1CD4" w:rsidP="00AB1CD4" w:rsidRDefault="00AB1CD4" w14:paraId="3DCD6EC6" w14:textId="77777777">
      <w:pPr>
        <w:pStyle w:val="ListParagraph"/>
        <w:keepNext w:val="0"/>
        <w:keepLines w:val="0"/>
        <w:widowControl/>
        <w:numPr>
          <w:ilvl w:val="0"/>
          <w:numId w:val="25"/>
        </w:numPr>
        <w:tabs>
          <w:tab w:val="clear" w:pos="851"/>
          <w:tab w:val="left" w:pos="0"/>
        </w:tabs>
        <w:spacing w:before="0"/>
        <w:ind w:left="357" w:hanging="357"/>
        <w:jc w:val="left"/>
        <w:outlineLvl w:val="9"/>
      </w:pPr>
      <w:r>
        <w:t xml:space="preserve">Working Alone, WorkSafe Victoria Information Sheet, May 2011. </w:t>
      </w:r>
      <w:hyperlink w:history="1" r:id="rId12">
        <w:r w:rsidRPr="00276001">
          <w:rPr>
            <w:rStyle w:val="Hyperlink"/>
          </w:rPr>
          <w:t>http://www.worksafe.vic.gov.au/__data/assets/pdf_file/0006/9555/WS_MIA_WORKING_ALONE_WEB.pdf</w:t>
        </w:r>
      </w:hyperlink>
      <w:r>
        <w:t xml:space="preserve"> </w:t>
      </w:r>
    </w:p>
    <w:p w:rsidRPr="00E90E06" w:rsidR="00AB1CD4" w:rsidP="00AB1CD4" w:rsidRDefault="00AB1CD4" w14:paraId="0D1F7002" w14:textId="77777777"/>
    <w:p w:rsidR="002B695C" w:rsidP="002B695C" w:rsidRDefault="002B695C" w14:paraId="386EAB53" w14:textId="5A3BD04C">
      <w:pPr>
        <w:rPr>
          <w:lang w:val="en-US" w:eastAsia="en-US"/>
        </w:rPr>
      </w:pPr>
    </w:p>
    <w:p w:rsidR="004E475D" w:rsidP="004E475D" w:rsidRDefault="004E475D" w14:paraId="6599971E" w14:textId="77777777"/>
    <w:p w:rsidR="004E475D" w:rsidP="004E475D" w:rsidRDefault="004E475D" w14:paraId="58591728" w14:textId="77777777"/>
    <w:p w:rsidR="004E475D" w:rsidP="004E475D" w:rsidRDefault="004E475D" w14:paraId="0B44C5ED" w14:textId="77777777"/>
    <w:p w:rsidR="004E475D" w:rsidP="004E475D" w:rsidRDefault="004E475D" w14:paraId="3F0C6C62" w14:textId="77777777"/>
    <w:p w:rsidR="004E475D" w:rsidP="004E475D" w:rsidRDefault="004E475D" w14:paraId="49CC1EEA" w14:textId="77777777"/>
    <w:p w:rsidR="004E475D" w:rsidP="004E475D" w:rsidRDefault="004E475D" w14:paraId="1D6A6A21" w14:textId="77777777"/>
    <w:p w:rsidR="004E475D" w:rsidP="004E475D" w:rsidRDefault="004E475D" w14:paraId="4DCF1229" w14:textId="77777777"/>
    <w:p w:rsidR="004E475D" w:rsidP="004E475D" w:rsidRDefault="004E475D" w14:paraId="29CD5885" w14:textId="77777777"/>
    <w:p w:rsidR="004E475D" w:rsidP="004E475D" w:rsidRDefault="004E475D" w14:paraId="66CF5C5C" w14:textId="77777777"/>
    <w:p w:rsidR="004E475D" w:rsidP="004E475D" w:rsidRDefault="004E475D" w14:paraId="5C2FC952" w14:textId="77777777"/>
    <w:p w:rsidR="004E475D" w:rsidP="004E475D" w:rsidRDefault="004E475D" w14:paraId="4FE3A8D4" w14:textId="77777777"/>
    <w:p w:rsidR="004E475D" w:rsidP="004E475D" w:rsidRDefault="004E475D" w14:paraId="4207C9EA" w14:textId="77777777"/>
    <w:p w:rsidR="004E475D" w:rsidP="004E475D" w:rsidRDefault="004E475D" w14:paraId="28C19343" w14:textId="77777777"/>
    <w:p w:rsidR="004E475D" w:rsidP="004E475D" w:rsidRDefault="004E475D" w14:paraId="6BF155B6" w14:textId="77777777"/>
    <w:p w:rsidR="004E475D" w:rsidP="004E475D" w:rsidRDefault="004E475D" w14:paraId="497550E2" w14:textId="77777777"/>
    <w:p w:rsidR="004E475D" w:rsidP="004E475D" w:rsidRDefault="004E475D" w14:paraId="622369DF" w14:textId="77777777"/>
    <w:p w:rsidR="004E475D" w:rsidP="004E475D" w:rsidRDefault="004E475D" w14:paraId="625282C5" w14:textId="77777777"/>
    <w:p w:rsidR="004E475D" w:rsidP="004E475D" w:rsidRDefault="004E475D" w14:paraId="629E6B70" w14:textId="77777777"/>
    <w:p w:rsidR="004E475D" w:rsidP="004E475D" w:rsidRDefault="004E475D" w14:paraId="14E7377C" w14:textId="77777777"/>
    <w:p w:rsidR="004E475D" w:rsidP="004E475D" w:rsidRDefault="004E475D" w14:paraId="3F6D47B3" w14:textId="77777777"/>
    <w:p w:rsidR="004E475D" w:rsidP="004E475D" w:rsidRDefault="004E475D" w14:paraId="4CF02CFF" w14:textId="77777777"/>
    <w:p w:rsidR="004E475D" w:rsidP="004E475D" w:rsidRDefault="004E475D" w14:paraId="1DF7F78C" w14:textId="77777777"/>
    <w:p w:rsidRPr="00CC0A70" w:rsidR="00CC0A70" w:rsidP="00CC0A70" w:rsidRDefault="00CC0A70" w14:paraId="4538F465" w14:textId="3504930B">
      <w:pPr>
        <w:rPr>
          <w:lang w:val="en-US" w:eastAsia="en-US"/>
        </w:rPr>
      </w:pPr>
    </w:p>
    <w:p w:rsidRPr="00CC0A70" w:rsidR="00CC0A70" w:rsidP="00CC0A70" w:rsidRDefault="00CC0A70" w14:paraId="0B89EA5C" w14:textId="44F08B56">
      <w:pPr>
        <w:rPr>
          <w:lang w:val="en-US" w:eastAsia="en-US"/>
        </w:rPr>
      </w:pPr>
    </w:p>
    <w:p w:rsidRPr="00CC0A70" w:rsidR="00CC0A70" w:rsidP="00CC0A70" w:rsidRDefault="00CC0A70" w14:paraId="5B1E39C2" w14:textId="319AA750">
      <w:pPr>
        <w:rPr>
          <w:lang w:val="en-US" w:eastAsia="en-US"/>
        </w:rPr>
      </w:pPr>
    </w:p>
    <w:p w:rsidRPr="00CC0A70" w:rsidR="00CC0A70" w:rsidP="00CC0A70" w:rsidRDefault="00CC0A70" w14:paraId="151167C1" w14:textId="57C619B9">
      <w:pPr>
        <w:rPr>
          <w:lang w:val="en-US" w:eastAsia="en-US"/>
        </w:rPr>
      </w:pPr>
    </w:p>
    <w:p w:rsidRPr="00CC0A70" w:rsidR="00CC0A70" w:rsidP="00CC0A70" w:rsidRDefault="00CC0A70" w14:paraId="65D5BA67" w14:textId="535CE658">
      <w:pPr>
        <w:rPr>
          <w:lang w:val="en-US" w:eastAsia="en-US"/>
        </w:rPr>
      </w:pPr>
    </w:p>
    <w:p w:rsidRPr="00CC0A70" w:rsidR="00CC0A70" w:rsidP="00CC0A70" w:rsidRDefault="00CC0A70" w14:paraId="2DFDB182" w14:textId="788FA582">
      <w:pPr>
        <w:rPr>
          <w:lang w:val="en-US" w:eastAsia="en-US"/>
        </w:rPr>
      </w:pPr>
    </w:p>
    <w:p w:rsidRPr="00CC0A70" w:rsidR="00CC0A70" w:rsidP="00CC0A70" w:rsidRDefault="00CC0A70" w14:paraId="39CD71E6" w14:textId="19976032">
      <w:pPr>
        <w:rPr>
          <w:lang w:val="en-US" w:eastAsia="en-US"/>
        </w:rPr>
      </w:pPr>
    </w:p>
    <w:p w:rsidRPr="00CC0A70" w:rsidR="00CC0A70" w:rsidP="00CC0A70" w:rsidRDefault="00CC0A70" w14:paraId="5F521742" w14:textId="6B53288C">
      <w:pPr>
        <w:rPr>
          <w:lang w:val="en-US" w:eastAsia="en-US"/>
        </w:rPr>
      </w:pPr>
    </w:p>
    <w:p w:rsidRPr="00CC0A70" w:rsidR="00CC0A70" w:rsidP="00CC0A70" w:rsidRDefault="00CC0A70" w14:paraId="70478070" w14:textId="02173304">
      <w:pPr>
        <w:rPr>
          <w:lang w:val="en-US" w:eastAsia="en-US"/>
        </w:rPr>
      </w:pPr>
    </w:p>
    <w:p w:rsidRPr="00CC0A70" w:rsidR="00CC0A70" w:rsidP="00CC0A70" w:rsidRDefault="00CC0A70" w14:paraId="4F0CCA56" w14:textId="38BB33B1">
      <w:pPr>
        <w:rPr>
          <w:lang w:val="en-US" w:eastAsia="en-US"/>
        </w:rPr>
      </w:pPr>
    </w:p>
    <w:p w:rsidRPr="00CC0A70" w:rsidR="00CC0A70" w:rsidP="00CC0A70" w:rsidRDefault="00CC0A70" w14:paraId="00BACDBE" w14:textId="1973AD98">
      <w:pPr>
        <w:rPr>
          <w:lang w:val="en-US" w:eastAsia="en-US"/>
        </w:rPr>
      </w:pPr>
    </w:p>
    <w:p w:rsidRPr="00CC0A70" w:rsidR="00CC0A70" w:rsidP="00CC0A70" w:rsidRDefault="00CC0A70" w14:paraId="05D76336" w14:textId="3305B611">
      <w:pPr>
        <w:rPr>
          <w:lang w:val="en-US" w:eastAsia="en-US"/>
        </w:rPr>
      </w:pPr>
    </w:p>
    <w:p w:rsidRPr="00CC0A70" w:rsidR="00CC0A70" w:rsidP="00CC0A70" w:rsidRDefault="00CC0A70" w14:paraId="7D268925" w14:textId="4A684644">
      <w:pPr>
        <w:rPr>
          <w:lang w:val="en-US" w:eastAsia="en-US"/>
        </w:rPr>
      </w:pPr>
    </w:p>
    <w:p w:rsidR="00CC0A70" w:rsidP="00CC0A70" w:rsidRDefault="00CC0A70" w14:paraId="1D5C7DA4" w14:textId="004CB561">
      <w:pPr>
        <w:rPr>
          <w:lang w:val="en-US" w:eastAsia="en-US"/>
        </w:rPr>
      </w:pPr>
    </w:p>
    <w:p w:rsidRPr="00CC0A70" w:rsidR="00CC0A70" w:rsidP="00CC0A70" w:rsidRDefault="00CC0A70" w14:paraId="19D6F194" w14:textId="65FE7C1A">
      <w:pPr>
        <w:tabs>
          <w:tab w:val="left" w:pos="1055"/>
        </w:tabs>
        <w:rPr>
          <w:lang w:val="en-US" w:eastAsia="en-US"/>
        </w:rPr>
      </w:pPr>
      <w:r>
        <w:rPr>
          <w:lang w:val="en-US" w:eastAsia="en-US"/>
        </w:rPr>
        <w:tab/>
      </w:r>
    </w:p>
    <w:sectPr w:rsidRPr="00CC0A70" w:rsidR="00CC0A70" w:rsidSect="001657F6">
      <w:headerReference w:type="default" r:id="rId13"/>
      <w:footerReference w:type="default" r:id="rId14"/>
      <w:headerReference w:type="first" r:id="rId15"/>
      <w:pgSz w:w="11900" w:h="16840"/>
      <w:pgMar w:top="1440" w:right="1440" w:bottom="1440" w:left="1440" w:header="708" w:footer="0"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19BE9" w14:textId="77777777" w:rsidR="001657F6" w:rsidRDefault="001657F6" w:rsidP="00CA5F91">
      <w:r>
        <w:separator/>
      </w:r>
    </w:p>
  </w:endnote>
  <w:endnote w:type="continuationSeparator" w:id="0">
    <w:p w14:paraId="67EB30A2" w14:textId="77777777" w:rsidR="001657F6" w:rsidRDefault="001657F6" w:rsidP="00CA5F91">
      <w:r>
        <w:continuationSeparator/>
      </w:r>
    </w:p>
  </w:endnote>
  <w:endnote w:type="continuationNotice" w:id="1">
    <w:p w14:paraId="0A30E647" w14:textId="77777777" w:rsidR="001657F6" w:rsidRDefault="001657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4155" w:rsidP="0048509A" w:rsidRDefault="00964155" w14:paraId="31B4F75F" w14:textId="582A89A4">
    <w:pPr>
      <w:pStyle w:val="Footer"/>
      <w:ind w:left="-709" w:hanging="142"/>
    </w:pPr>
    <w:r>
      <w:rPr>
        <w:noProof/>
      </w:rPr>
      <w:drawing>
        <wp:inline distT="0" distB="0" distL="0" distR="0" wp14:anchorId="72EF2B39" wp14:editId="5C5A10F5">
          <wp:extent cx="2592125" cy="659673"/>
          <wp:effectExtent l="0" t="0" r="0" b="7620"/>
          <wp:docPr id="2" name="Picture 2"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stretch>
                    <a:fillRect/>
                  </a:stretch>
                </pic:blipFill>
                <pic:spPr>
                  <a:xfrm>
                    <a:off x="0" y="0"/>
                    <a:ext cx="2625466" cy="668158"/>
                  </a:xfrm>
                  <a:prstGeom prst="rect">
                    <a:avLst/>
                  </a:prstGeom>
                </pic:spPr>
              </pic:pic>
            </a:graphicData>
          </a:graphic>
        </wp:inline>
      </w:drawing>
    </w:r>
  </w:p>
  <w:p w:rsidR="0048509A" w:rsidP="0048509A" w:rsidRDefault="0048509A" w14:paraId="6DF93A45" w14:textId="77777777">
    <w:pPr>
      <w:jc w:val="right"/>
      <w:rPr>
        <w:b/>
        <w:bCs/>
        <w:sz w:val="24"/>
      </w:rPr>
    </w:pPr>
    <w:r>
      <w:t xml:space="preserve">Page </w:t>
    </w:r>
    <w:r>
      <w:rPr>
        <w:b/>
        <w:bCs/>
        <w:sz w:val="24"/>
      </w:rPr>
      <w:fldChar w:fldCharType="begin"/>
    </w:r>
    <w:r>
      <w:rPr>
        <w:b/>
        <w:bCs/>
      </w:rPr>
      <w:instrText xml:space="preserve"> PAGE </w:instrText>
    </w:r>
    <w:r>
      <w:rPr>
        <w:b/>
        <w:bCs/>
        <w:sz w:val="24"/>
      </w:rPr>
      <w:fldChar w:fldCharType="separate"/>
    </w:r>
    <w:r>
      <w:rPr>
        <w:b/>
        <w:bCs/>
        <w:sz w:val="24"/>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sz w:val="24"/>
      </w:rPr>
      <w:t>4</w:t>
    </w:r>
    <w:r>
      <w:rPr>
        <w:b/>
        <w:bCs/>
        <w:sz w:val="24"/>
      </w:rPr>
      <w:fldChar w:fldCharType="end"/>
    </w:r>
  </w:p>
  <w:p w:rsidR="001B4B97" w:rsidP="0048509A" w:rsidRDefault="001B4B97" w14:paraId="2A7781F5" w14:textId="77777777">
    <w:pPr>
      <w:pStyle w:val="Footer"/>
      <w:ind w:left="-113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B577A" w14:textId="77777777" w:rsidR="001657F6" w:rsidRDefault="001657F6" w:rsidP="00CA5F91">
      <w:r>
        <w:separator/>
      </w:r>
    </w:p>
  </w:footnote>
  <w:footnote w:type="continuationSeparator" w:id="0">
    <w:p w14:paraId="7E404EB2" w14:textId="77777777" w:rsidR="001657F6" w:rsidRDefault="001657F6" w:rsidP="00CA5F91">
      <w:r>
        <w:continuationSeparator/>
      </w:r>
    </w:p>
  </w:footnote>
  <w:footnote w:type="continuationNotice" w:id="1">
    <w:p w14:paraId="25A64DAE" w14:textId="77777777" w:rsidR="001657F6" w:rsidRDefault="001657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16AA" w:rsidP="003C3524" w:rsidRDefault="003C3524" w14:paraId="0839FF27" w14:textId="3D9AABDC">
    <w:pPr>
      <w:pStyle w:val="Header"/>
      <w:tabs>
        <w:tab w:val="clear" w:pos="4513"/>
        <w:tab w:val="clear" w:pos="9026"/>
        <w:tab w:val="left" w:pos="5610"/>
      </w:tabs>
    </w:pPr>
    <w:r>
      <w:tab/>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3524" w:rsidRDefault="003C3524" w14:paraId="18FD1D55" w14:textId="079C1A06">
    <w:pPr>
      <w:pStyle w:val="Header"/>
    </w:pPr>
    <w:r>
      <w:rPr>
        <w:noProof/>
        <w:lang w:eastAsia="en-AU"/>
      </w:rPr>
      <w:drawing>
        <wp:anchor distT="0" distB="0" distL="114300" distR="114300" simplePos="0" relativeHeight="251659264" behindDoc="1" locked="0" layoutInCell="1" allowOverlap="1" wp14:editId="4E080651" wp14:anchorId="0A9F1B2B">
          <wp:simplePos x="0" y="0"/>
          <wp:positionH relativeFrom="page">
            <wp:posOffset>32191</wp:posOffset>
          </wp:positionH>
          <wp:positionV relativeFrom="paragraph">
            <wp:posOffset>-437404</wp:posOffset>
          </wp:positionV>
          <wp:extent cx="7560000" cy="10693796"/>
          <wp:effectExtent l="0" t="0" r="3175" b="0"/>
          <wp:wrapNone/>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A7A"/>
    <w:multiLevelType w:val="multilevel"/>
    <w:tmpl w:val="C8E225B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1224" w:hanging="1224"/>
      </w:pPr>
    </w:lvl>
    <w:lvl w:ilvl="3">
      <w:start w:val="1"/>
      <w:numFmt w:val="decimal"/>
      <w:pStyle w:val="Heading4"/>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3544BC"/>
    <w:multiLevelType w:val="hybridMultilevel"/>
    <w:tmpl w:val="23A6EC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C82511F"/>
    <w:multiLevelType w:val="hybridMultilevel"/>
    <w:tmpl w:val="A57E7D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2A9E2681"/>
    <w:multiLevelType w:val="hybridMultilevel"/>
    <w:tmpl w:val="B344B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DA97319"/>
    <w:multiLevelType w:val="hybridMultilevel"/>
    <w:tmpl w:val="B53C30A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33C848AA"/>
    <w:multiLevelType w:val="hybridMultilevel"/>
    <w:tmpl w:val="BEE624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48355DD1"/>
    <w:multiLevelType w:val="multilevel"/>
    <w:tmpl w:val="40E63254"/>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8F06898"/>
    <w:multiLevelType w:val="hybridMultilevel"/>
    <w:tmpl w:val="57A272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A711877"/>
    <w:multiLevelType w:val="hybridMultilevel"/>
    <w:tmpl w:val="8B1C4A62"/>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DAA2C19"/>
    <w:multiLevelType w:val="multilevel"/>
    <w:tmpl w:val="E18AF54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bullet"/>
      <w:pStyle w:val="ListParagraph"/>
      <w:lvlText w:val="-"/>
      <w:lvlJc w:val="left"/>
      <w:pPr>
        <w:ind w:left="360" w:hanging="360"/>
      </w:pPr>
      <w:rPr>
        <w:rFonts w:ascii="Times New Roman" w:eastAsia="Times New Roman" w:hAnsi="Times New Roman" w:cs="Times New Roman" w:hint="default"/>
      </w:rPr>
    </w:lvl>
    <w:lvl w:ilvl="3">
      <w:start w:val="1"/>
      <w:numFmt w:val="decimal"/>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EA01D79"/>
    <w:multiLevelType w:val="singleLevel"/>
    <w:tmpl w:val="0C090001"/>
    <w:lvl w:ilvl="0">
      <w:start w:val="1"/>
      <w:numFmt w:val="bullet"/>
      <w:lvlText w:val=""/>
      <w:lvlJc w:val="left"/>
      <w:pPr>
        <w:ind w:left="360" w:hanging="360"/>
      </w:pPr>
      <w:rPr>
        <w:rFonts w:ascii="Symbol" w:hAnsi="Symbol" w:hint="default"/>
        <w:sz w:val="22"/>
      </w:rPr>
    </w:lvl>
  </w:abstractNum>
  <w:abstractNum w:abstractNumId="11" w15:restartNumberingAfterBreak="0">
    <w:nsid w:val="56D876FF"/>
    <w:multiLevelType w:val="hybridMultilevel"/>
    <w:tmpl w:val="1BEC772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8514B1D4">
      <w:numFmt w:val="bullet"/>
      <w:lvlText w:val="•"/>
      <w:lvlJc w:val="left"/>
      <w:pPr>
        <w:ind w:left="2160" w:hanging="720"/>
      </w:pPr>
      <w:rPr>
        <w:rFonts w:ascii="Arial" w:eastAsiaTheme="minorHAnsi" w:hAnsi="Arial" w:cs="Arial"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589356A1"/>
    <w:multiLevelType w:val="hybridMultilevel"/>
    <w:tmpl w:val="6A20B1E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5BCF4C69"/>
    <w:multiLevelType w:val="hybridMultilevel"/>
    <w:tmpl w:val="2E283C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F160BF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2E149F"/>
    <w:multiLevelType w:val="hybridMultilevel"/>
    <w:tmpl w:val="8564BB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6128098B"/>
    <w:multiLevelType w:val="hybridMultilevel"/>
    <w:tmpl w:val="78E20F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68FB4528"/>
    <w:multiLevelType w:val="hybridMultilevel"/>
    <w:tmpl w:val="A3B61D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AEC3052"/>
    <w:multiLevelType w:val="multilevel"/>
    <w:tmpl w:val="0C09001D"/>
    <w:styleLink w:val="Style1"/>
    <w:lvl w:ilvl="0">
      <w:start w:val="1"/>
      <w:numFmt w:val="bullet"/>
      <w:lvlText w:val="•"/>
      <w:lvlJc w:val="left"/>
      <w:pPr>
        <w:ind w:left="360" w:hanging="360"/>
      </w:pPr>
      <w:rPr>
        <w:rFonts w:ascii="Arial" w:hAnsi="Arial" w:hint="default"/>
        <w:sz w:val="22"/>
      </w:rPr>
    </w:lvl>
    <w:lvl w:ilvl="1">
      <w:start w:val="1"/>
      <w:numFmt w:val="bullet"/>
      <w:lvlText w:val="•"/>
      <w:lvlJc w:val="left"/>
      <w:pPr>
        <w:ind w:left="720" w:hanging="360"/>
      </w:pPr>
      <w:rPr>
        <w:rFonts w:ascii="Arial" w:hAnsi="Arial" w:hint="default"/>
        <w:sz w:val="22"/>
      </w:rPr>
    </w:lvl>
    <w:lvl w:ilvl="2">
      <w:start w:val="1"/>
      <w:numFmt w:val="bullet"/>
      <w:lvlText w:val="•"/>
      <w:lvlJc w:val="left"/>
      <w:pPr>
        <w:ind w:left="1080" w:hanging="360"/>
      </w:pPr>
      <w:rPr>
        <w:rFonts w:ascii="Arial" w:hAnsi="Arial" w:hint="default"/>
        <w:sz w:val="22"/>
      </w:rPr>
    </w:lvl>
    <w:lvl w:ilvl="3">
      <w:start w:val="1"/>
      <w:numFmt w:val="bullet"/>
      <w:lvlText w:val="•"/>
      <w:lvlJc w:val="left"/>
      <w:pPr>
        <w:ind w:left="1440" w:hanging="360"/>
      </w:pPr>
      <w:rPr>
        <w:rFonts w:ascii="Arial" w:hAnsi="Arial" w:hint="default"/>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433264F"/>
    <w:multiLevelType w:val="multilevel"/>
    <w:tmpl w:val="AA84F7D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5482989"/>
    <w:multiLevelType w:val="multilevel"/>
    <w:tmpl w:val="5B8A41E2"/>
    <w:lvl w:ilvl="0">
      <w:start w:val="1"/>
      <w:numFmt w:val="lowerLetter"/>
      <w:lvlText w:val="(%1)"/>
      <w:lvlJc w:val="left"/>
      <w:pPr>
        <w:ind w:left="360" w:hanging="360"/>
      </w:pPr>
      <w:rPr>
        <w:rFonts w:hint="default"/>
        <w:b w:val="0"/>
        <w:i w:val="0"/>
        <w:sz w:val="20"/>
      </w:rPr>
    </w:lvl>
    <w:lvl w:ilvl="1">
      <w:start w:val="1"/>
      <w:numFmt w:val="lowerRoman"/>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77925D44"/>
    <w:multiLevelType w:val="multilevel"/>
    <w:tmpl w:val="373689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3"/>
      <w:lvlText w:val="%1.%2.%3."/>
      <w:lvlJc w:val="left"/>
      <w:pPr>
        <w:ind w:left="567" w:hanging="567"/>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887346E"/>
    <w:multiLevelType w:val="hybridMultilevel"/>
    <w:tmpl w:val="25C2EA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8AB1AC1"/>
    <w:multiLevelType w:val="hybridMultilevel"/>
    <w:tmpl w:val="43FC79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948585922">
    <w:abstractNumId w:val="19"/>
  </w:num>
  <w:num w:numId="2" w16cid:durableId="72971884">
    <w:abstractNumId w:val="0"/>
  </w:num>
  <w:num w:numId="3" w16cid:durableId="1556619008">
    <w:abstractNumId w:val="0"/>
  </w:num>
  <w:num w:numId="4" w16cid:durableId="2052801642">
    <w:abstractNumId w:val="13"/>
  </w:num>
  <w:num w:numId="5" w16cid:durableId="847521386">
    <w:abstractNumId w:val="14"/>
  </w:num>
  <w:num w:numId="6" w16cid:durableId="1950427419">
    <w:abstractNumId w:val="6"/>
  </w:num>
  <w:num w:numId="7" w16cid:durableId="2979160">
    <w:abstractNumId w:val="9"/>
  </w:num>
  <w:num w:numId="8" w16cid:durableId="1633556754">
    <w:abstractNumId w:val="21"/>
  </w:num>
  <w:num w:numId="9" w16cid:durableId="2215214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4139988">
    <w:abstractNumId w:val="18"/>
  </w:num>
  <w:num w:numId="11" w16cid:durableId="920719298">
    <w:abstractNumId w:val="10"/>
  </w:num>
  <w:num w:numId="12" w16cid:durableId="488908799">
    <w:abstractNumId w:val="3"/>
  </w:num>
  <w:num w:numId="13" w16cid:durableId="1384787992">
    <w:abstractNumId w:val="8"/>
  </w:num>
  <w:num w:numId="14" w16cid:durableId="1575163094">
    <w:abstractNumId w:val="23"/>
  </w:num>
  <w:num w:numId="15" w16cid:durableId="2025092080">
    <w:abstractNumId w:val="5"/>
  </w:num>
  <w:num w:numId="16" w16cid:durableId="399058092">
    <w:abstractNumId w:val="7"/>
  </w:num>
  <w:num w:numId="17" w16cid:durableId="523398041">
    <w:abstractNumId w:val="20"/>
  </w:num>
  <w:num w:numId="18" w16cid:durableId="371538333">
    <w:abstractNumId w:val="22"/>
  </w:num>
  <w:num w:numId="19" w16cid:durableId="2015718226">
    <w:abstractNumId w:val="12"/>
  </w:num>
  <w:num w:numId="20" w16cid:durableId="34892046">
    <w:abstractNumId w:val="2"/>
  </w:num>
  <w:num w:numId="21" w16cid:durableId="85927772">
    <w:abstractNumId w:val="4"/>
  </w:num>
  <w:num w:numId="22" w16cid:durableId="119423149">
    <w:abstractNumId w:val="17"/>
  </w:num>
  <w:num w:numId="23" w16cid:durableId="1737508949">
    <w:abstractNumId w:val="11"/>
  </w:num>
  <w:num w:numId="24" w16cid:durableId="562983260">
    <w:abstractNumId w:val="16"/>
  </w:num>
  <w:num w:numId="25" w16cid:durableId="687950050">
    <w:abstractNumId w:val="15"/>
  </w:num>
  <w:num w:numId="26" w16cid:durableId="1240211003">
    <w:abstractNumId w:val="1"/>
  </w:num>
  <w:num w:numId="27" w16cid:durableId="8941231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defaultTabStop w:val="720"/>
  <w:drawingGridHorizontalSpacing w:val="12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48"/>
    <w:rsid w:val="00005FF3"/>
    <w:rsid w:val="00020E6A"/>
    <w:rsid w:val="000564C2"/>
    <w:rsid w:val="00081E07"/>
    <w:rsid w:val="0008354A"/>
    <w:rsid w:val="000860B9"/>
    <w:rsid w:val="00092291"/>
    <w:rsid w:val="00096EEC"/>
    <w:rsid w:val="000A1653"/>
    <w:rsid w:val="000B046B"/>
    <w:rsid w:val="000B0ABB"/>
    <w:rsid w:val="000C6A3A"/>
    <w:rsid w:val="000D722A"/>
    <w:rsid w:val="00100C29"/>
    <w:rsid w:val="00116652"/>
    <w:rsid w:val="00130AF6"/>
    <w:rsid w:val="00135AAD"/>
    <w:rsid w:val="00137FB4"/>
    <w:rsid w:val="001627B0"/>
    <w:rsid w:val="001657F6"/>
    <w:rsid w:val="001703E9"/>
    <w:rsid w:val="00173973"/>
    <w:rsid w:val="001923C9"/>
    <w:rsid w:val="00192486"/>
    <w:rsid w:val="001B4B97"/>
    <w:rsid w:val="001B59D9"/>
    <w:rsid w:val="00204F1E"/>
    <w:rsid w:val="00210252"/>
    <w:rsid w:val="00214043"/>
    <w:rsid w:val="00233152"/>
    <w:rsid w:val="002359F6"/>
    <w:rsid w:val="00265EDE"/>
    <w:rsid w:val="00287361"/>
    <w:rsid w:val="00292B2E"/>
    <w:rsid w:val="002A5363"/>
    <w:rsid w:val="002B695C"/>
    <w:rsid w:val="0033269B"/>
    <w:rsid w:val="00332E73"/>
    <w:rsid w:val="00337B18"/>
    <w:rsid w:val="00344305"/>
    <w:rsid w:val="00383CA2"/>
    <w:rsid w:val="003B3A2B"/>
    <w:rsid w:val="003B42AC"/>
    <w:rsid w:val="003C0B92"/>
    <w:rsid w:val="003C3524"/>
    <w:rsid w:val="00406057"/>
    <w:rsid w:val="00422CB8"/>
    <w:rsid w:val="00443B38"/>
    <w:rsid w:val="00443CF7"/>
    <w:rsid w:val="00444486"/>
    <w:rsid w:val="004506EB"/>
    <w:rsid w:val="00466148"/>
    <w:rsid w:val="0048509A"/>
    <w:rsid w:val="00487434"/>
    <w:rsid w:val="004D2D94"/>
    <w:rsid w:val="004E475D"/>
    <w:rsid w:val="004F7AF2"/>
    <w:rsid w:val="005151D6"/>
    <w:rsid w:val="00534A8E"/>
    <w:rsid w:val="00553033"/>
    <w:rsid w:val="00561AF1"/>
    <w:rsid w:val="005716AA"/>
    <w:rsid w:val="00595207"/>
    <w:rsid w:val="005A2525"/>
    <w:rsid w:val="005A4854"/>
    <w:rsid w:val="006204A7"/>
    <w:rsid w:val="00626DE7"/>
    <w:rsid w:val="00635E6E"/>
    <w:rsid w:val="006400FB"/>
    <w:rsid w:val="006671BA"/>
    <w:rsid w:val="006970AD"/>
    <w:rsid w:val="006A4FC5"/>
    <w:rsid w:val="006C5E5E"/>
    <w:rsid w:val="006E1837"/>
    <w:rsid w:val="006E4CA1"/>
    <w:rsid w:val="006F711F"/>
    <w:rsid w:val="00705764"/>
    <w:rsid w:val="0071403F"/>
    <w:rsid w:val="007167C7"/>
    <w:rsid w:val="00726CDA"/>
    <w:rsid w:val="007469AC"/>
    <w:rsid w:val="007502BB"/>
    <w:rsid w:val="00751216"/>
    <w:rsid w:val="00766ADA"/>
    <w:rsid w:val="007749BF"/>
    <w:rsid w:val="00795B9B"/>
    <w:rsid w:val="007A1108"/>
    <w:rsid w:val="007D7F55"/>
    <w:rsid w:val="007F76B0"/>
    <w:rsid w:val="00807101"/>
    <w:rsid w:val="00810B8F"/>
    <w:rsid w:val="0081325C"/>
    <w:rsid w:val="00823879"/>
    <w:rsid w:val="00827D54"/>
    <w:rsid w:val="00855720"/>
    <w:rsid w:val="0085725A"/>
    <w:rsid w:val="00857F3D"/>
    <w:rsid w:val="00870DC5"/>
    <w:rsid w:val="008745CB"/>
    <w:rsid w:val="008C48CE"/>
    <w:rsid w:val="008C65D8"/>
    <w:rsid w:val="00921601"/>
    <w:rsid w:val="00944580"/>
    <w:rsid w:val="00950008"/>
    <w:rsid w:val="00964155"/>
    <w:rsid w:val="00982C3E"/>
    <w:rsid w:val="009B587F"/>
    <w:rsid w:val="009C14AA"/>
    <w:rsid w:val="009D196D"/>
    <w:rsid w:val="009F396D"/>
    <w:rsid w:val="009F67A4"/>
    <w:rsid w:val="009F7261"/>
    <w:rsid w:val="00A14868"/>
    <w:rsid w:val="00A20B43"/>
    <w:rsid w:val="00A26F59"/>
    <w:rsid w:val="00A35C04"/>
    <w:rsid w:val="00A705EB"/>
    <w:rsid w:val="00AB1128"/>
    <w:rsid w:val="00AB1CD4"/>
    <w:rsid w:val="00AB2469"/>
    <w:rsid w:val="00B11890"/>
    <w:rsid w:val="00B65A4F"/>
    <w:rsid w:val="00BA56E1"/>
    <w:rsid w:val="00BA713F"/>
    <w:rsid w:val="00C26A62"/>
    <w:rsid w:val="00C33E50"/>
    <w:rsid w:val="00C50481"/>
    <w:rsid w:val="00C73974"/>
    <w:rsid w:val="00C9088B"/>
    <w:rsid w:val="00CA5F91"/>
    <w:rsid w:val="00CB12E6"/>
    <w:rsid w:val="00CB5F09"/>
    <w:rsid w:val="00CC0A70"/>
    <w:rsid w:val="00CD3305"/>
    <w:rsid w:val="00CD46FD"/>
    <w:rsid w:val="00CD6E55"/>
    <w:rsid w:val="00D05414"/>
    <w:rsid w:val="00D25442"/>
    <w:rsid w:val="00D54C16"/>
    <w:rsid w:val="00D72E05"/>
    <w:rsid w:val="00D7614E"/>
    <w:rsid w:val="00D81D70"/>
    <w:rsid w:val="00D83F89"/>
    <w:rsid w:val="00DD71A9"/>
    <w:rsid w:val="00DE1418"/>
    <w:rsid w:val="00DE65D6"/>
    <w:rsid w:val="00E003CF"/>
    <w:rsid w:val="00E023A5"/>
    <w:rsid w:val="00E22D41"/>
    <w:rsid w:val="00E25184"/>
    <w:rsid w:val="00E35CC2"/>
    <w:rsid w:val="00E37585"/>
    <w:rsid w:val="00E67962"/>
    <w:rsid w:val="00E729C1"/>
    <w:rsid w:val="00E768EE"/>
    <w:rsid w:val="00E96D68"/>
    <w:rsid w:val="00ED7A02"/>
    <w:rsid w:val="00EE6076"/>
    <w:rsid w:val="00F21F2A"/>
    <w:rsid w:val="00F23E96"/>
    <w:rsid w:val="00F27637"/>
    <w:rsid w:val="00F51BAD"/>
    <w:rsid w:val="00F6077E"/>
    <w:rsid w:val="00F817E8"/>
    <w:rsid w:val="00FC371A"/>
    <w:rsid w:val="00FE42E8"/>
    <w:rsid w:val="72ADCE0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020F7"/>
  <w15:chartTrackingRefBased/>
  <w15:docId w15:val="{CD72F1A3-81B8-462D-9E06-8C110379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3CF"/>
    <w:rPr>
      <w:rFonts w:ascii="Arial" w:hAnsi="Arial"/>
      <w:sz w:val="22"/>
    </w:rPr>
  </w:style>
  <w:style w:type="paragraph" w:styleId="Heading1">
    <w:name w:val="heading 1"/>
    <w:basedOn w:val="Normal"/>
    <w:next w:val="Normal"/>
    <w:link w:val="Heading1Char"/>
    <w:autoRedefine/>
    <w:uiPriority w:val="9"/>
    <w:qFormat/>
    <w:rsid w:val="00233152"/>
    <w:pPr>
      <w:keepNext/>
      <w:keepLines/>
      <w:widowControl w:val="0"/>
      <w:numPr>
        <w:numId w:val="3"/>
      </w:numPr>
      <w:tabs>
        <w:tab w:val="left" w:pos="851"/>
      </w:tabs>
      <w:spacing w:before="120" w:after="120"/>
      <w:jc w:val="both"/>
      <w:outlineLvl w:val="0"/>
    </w:pPr>
    <w:rPr>
      <w:rFonts w:eastAsiaTheme="majorEastAsia" w:cstheme="majorBidi"/>
      <w:b/>
      <w:bCs/>
      <w:color w:val="00395D" w:themeColor="text1"/>
      <w:sz w:val="28"/>
      <w:lang w:val="en-US" w:eastAsia="en-US"/>
    </w:rPr>
  </w:style>
  <w:style w:type="paragraph" w:styleId="Heading2">
    <w:name w:val="heading 2"/>
    <w:basedOn w:val="Heading1"/>
    <w:next w:val="Normal"/>
    <w:link w:val="Heading2Char"/>
    <w:autoRedefine/>
    <w:uiPriority w:val="9"/>
    <w:unhideWhenUsed/>
    <w:qFormat/>
    <w:rsid w:val="007502BB"/>
    <w:pPr>
      <w:numPr>
        <w:ilvl w:val="1"/>
      </w:numPr>
      <w:outlineLvl w:val="1"/>
    </w:pPr>
    <w:rPr>
      <w:sz w:val="24"/>
      <w:szCs w:val="22"/>
    </w:rPr>
  </w:style>
  <w:style w:type="paragraph" w:styleId="Heading3">
    <w:name w:val="heading 3"/>
    <w:basedOn w:val="Heading2"/>
    <w:next w:val="Normal"/>
    <w:link w:val="Heading3Char"/>
    <w:autoRedefine/>
    <w:uiPriority w:val="9"/>
    <w:unhideWhenUsed/>
    <w:qFormat/>
    <w:rsid w:val="00AB1CD4"/>
    <w:pPr>
      <w:numPr>
        <w:ilvl w:val="2"/>
        <w:numId w:val="8"/>
      </w:numPr>
      <w:outlineLvl w:val="2"/>
    </w:pPr>
    <w:rPr>
      <w:color w:val="00395D" w:themeColor="text2"/>
      <w:sz w:val="22"/>
      <w:szCs w:val="20"/>
    </w:rPr>
  </w:style>
  <w:style w:type="paragraph" w:styleId="Heading4">
    <w:name w:val="heading 4"/>
    <w:basedOn w:val="Heading3"/>
    <w:next w:val="Normal"/>
    <w:link w:val="Heading4Char"/>
    <w:autoRedefine/>
    <w:uiPriority w:val="9"/>
    <w:unhideWhenUsed/>
    <w:qFormat/>
    <w:rsid w:val="0085725A"/>
    <w:pPr>
      <w:numPr>
        <w:ilvl w:val="3"/>
        <w:numId w:val="2"/>
      </w:numPr>
      <w:outlineLvl w:val="3"/>
    </w:pPr>
    <w:rPr>
      <w:b w:val="0"/>
      <w:bCs w:val="0"/>
    </w:rPr>
  </w:style>
  <w:style w:type="paragraph" w:styleId="Heading5">
    <w:name w:val="heading 5"/>
    <w:basedOn w:val="Normal"/>
    <w:next w:val="Normal"/>
    <w:link w:val="Heading5Char"/>
    <w:uiPriority w:val="9"/>
    <w:semiHidden/>
    <w:unhideWhenUsed/>
    <w:rsid w:val="00210252"/>
    <w:pPr>
      <w:keepNext/>
      <w:keepLines/>
      <w:widowControl w:val="0"/>
      <w:numPr>
        <w:ilvl w:val="4"/>
        <w:numId w:val="1"/>
      </w:numPr>
      <w:spacing w:before="200"/>
      <w:outlineLvl w:val="4"/>
    </w:pPr>
    <w:rPr>
      <w:rFonts w:asciiTheme="majorHAnsi" w:eastAsiaTheme="majorEastAsia" w:hAnsiTheme="majorHAnsi" w:cstheme="majorBidi"/>
      <w:color w:val="005967" w:themeColor="accent1" w:themeShade="7F"/>
      <w:szCs w:val="22"/>
      <w:lang w:val="en-US" w:eastAsia="en-US"/>
    </w:rPr>
  </w:style>
  <w:style w:type="paragraph" w:styleId="Heading6">
    <w:name w:val="heading 6"/>
    <w:basedOn w:val="Normal"/>
    <w:next w:val="Normal"/>
    <w:link w:val="Heading6Char"/>
    <w:uiPriority w:val="9"/>
    <w:semiHidden/>
    <w:unhideWhenUsed/>
    <w:qFormat/>
    <w:rsid w:val="00210252"/>
    <w:pPr>
      <w:keepNext/>
      <w:keepLines/>
      <w:widowControl w:val="0"/>
      <w:numPr>
        <w:ilvl w:val="5"/>
        <w:numId w:val="1"/>
      </w:numPr>
      <w:spacing w:before="200"/>
      <w:outlineLvl w:val="5"/>
    </w:pPr>
    <w:rPr>
      <w:rFonts w:asciiTheme="majorHAnsi" w:eastAsiaTheme="majorEastAsia" w:hAnsiTheme="majorHAnsi" w:cstheme="majorBidi"/>
      <w:i/>
      <w:iCs/>
      <w:color w:val="005967" w:themeColor="accent1" w:themeShade="7F"/>
      <w:szCs w:val="22"/>
      <w:lang w:val="en-US" w:eastAsia="en-US"/>
    </w:rPr>
  </w:style>
  <w:style w:type="paragraph" w:styleId="Heading7">
    <w:name w:val="heading 7"/>
    <w:basedOn w:val="Normal"/>
    <w:next w:val="Normal"/>
    <w:link w:val="Heading7Char"/>
    <w:uiPriority w:val="9"/>
    <w:semiHidden/>
    <w:unhideWhenUsed/>
    <w:qFormat/>
    <w:rsid w:val="00210252"/>
    <w:pPr>
      <w:keepNext/>
      <w:keepLines/>
      <w:widowControl w:val="0"/>
      <w:numPr>
        <w:ilvl w:val="6"/>
        <w:numId w:val="1"/>
      </w:numPr>
      <w:spacing w:before="200"/>
      <w:outlineLvl w:val="6"/>
    </w:pPr>
    <w:rPr>
      <w:rFonts w:asciiTheme="majorHAnsi" w:eastAsiaTheme="majorEastAsia" w:hAnsiTheme="majorHAnsi" w:cstheme="majorBidi"/>
      <w:i/>
      <w:iCs/>
      <w:color w:val="0078C5" w:themeColor="text1" w:themeTint="BF"/>
      <w:szCs w:val="22"/>
      <w:lang w:val="en-US" w:eastAsia="en-US"/>
    </w:rPr>
  </w:style>
  <w:style w:type="paragraph" w:styleId="Heading8">
    <w:name w:val="heading 8"/>
    <w:basedOn w:val="Normal"/>
    <w:next w:val="Normal"/>
    <w:link w:val="Heading8Char"/>
    <w:uiPriority w:val="9"/>
    <w:semiHidden/>
    <w:unhideWhenUsed/>
    <w:qFormat/>
    <w:rsid w:val="00210252"/>
    <w:pPr>
      <w:keepNext/>
      <w:keepLines/>
      <w:widowControl w:val="0"/>
      <w:numPr>
        <w:ilvl w:val="7"/>
        <w:numId w:val="1"/>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210252"/>
    <w:pPr>
      <w:keepNext/>
      <w:keepLines/>
      <w:widowControl w:val="0"/>
      <w:numPr>
        <w:ilvl w:val="8"/>
        <w:numId w:val="1"/>
      </w:numPr>
      <w:spacing w:before="200"/>
      <w:outlineLvl w:val="8"/>
    </w:pPr>
    <w:rPr>
      <w:rFonts w:asciiTheme="majorHAnsi" w:eastAsiaTheme="majorEastAsia" w:hAnsiTheme="majorHAnsi" w:cstheme="majorBidi"/>
      <w:i/>
      <w:iCs/>
      <w:color w:val="0078C5"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CA5F91"/>
    <w:pPr>
      <w:tabs>
        <w:tab w:val="center" w:pos="4513"/>
        <w:tab w:val="right" w:pos="9026"/>
      </w:tabs>
    </w:pPr>
  </w:style>
  <w:style w:type="character" w:customStyle="1" w:styleId="FooterChar">
    <w:name w:val="Footer Char"/>
    <w:basedOn w:val="DefaultParagraphFont"/>
    <w:link w:val="Footer"/>
    <w:uiPriority w:val="99"/>
    <w:rsid w:val="00CA5F91"/>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233152"/>
    <w:rPr>
      <w:rFonts w:ascii="Arial" w:eastAsiaTheme="majorEastAsia" w:hAnsi="Arial" w:cstheme="majorBidi"/>
      <w:b/>
      <w:bCs/>
      <w:color w:val="00395D" w:themeColor="text1"/>
      <w:sz w:val="28"/>
      <w:lang w:val="en-US" w:eastAsia="en-US"/>
    </w:rPr>
  </w:style>
  <w:style w:type="character" w:customStyle="1" w:styleId="Heading2Char">
    <w:name w:val="Heading 2 Char"/>
    <w:basedOn w:val="DefaultParagraphFont"/>
    <w:link w:val="Heading2"/>
    <w:uiPriority w:val="9"/>
    <w:rsid w:val="007502BB"/>
    <w:rPr>
      <w:rFonts w:ascii="Arial" w:eastAsiaTheme="majorEastAsia" w:hAnsi="Arial" w:cstheme="majorBidi"/>
      <w:b/>
      <w:bCs/>
      <w:color w:val="00395D" w:themeColor="text1"/>
      <w:szCs w:val="22"/>
      <w:lang w:val="en-US" w:eastAsia="en-US"/>
    </w:rPr>
  </w:style>
  <w:style w:type="character" w:customStyle="1" w:styleId="Heading3Char">
    <w:name w:val="Heading 3 Char"/>
    <w:basedOn w:val="DefaultParagraphFont"/>
    <w:link w:val="Heading3"/>
    <w:uiPriority w:val="9"/>
    <w:rsid w:val="00AB1CD4"/>
    <w:rPr>
      <w:rFonts w:ascii="Arial" w:eastAsiaTheme="majorEastAsia" w:hAnsi="Arial" w:cstheme="majorBidi"/>
      <w:b/>
      <w:bCs/>
      <w:color w:val="00395D" w:themeColor="text2"/>
      <w:sz w:val="22"/>
      <w:szCs w:val="20"/>
      <w:lang w:val="en-US" w:eastAsia="en-US"/>
    </w:rPr>
  </w:style>
  <w:style w:type="character" w:customStyle="1" w:styleId="Heading4Char">
    <w:name w:val="Heading 4 Char"/>
    <w:basedOn w:val="DefaultParagraphFont"/>
    <w:link w:val="Heading4"/>
    <w:uiPriority w:val="9"/>
    <w:rsid w:val="0085725A"/>
    <w:rPr>
      <w:rFonts w:ascii="Arial" w:eastAsiaTheme="majorEastAsia" w:hAnsi="Arial" w:cstheme="majorBidi"/>
      <w:color w:val="00395D" w:themeColor="text2"/>
      <w:sz w:val="22"/>
      <w:szCs w:val="20"/>
      <w:lang w:val="en-US" w:eastAsia="en-US"/>
    </w:rPr>
  </w:style>
  <w:style w:type="character" w:customStyle="1" w:styleId="Heading5Char">
    <w:name w:val="Heading 5 Char"/>
    <w:basedOn w:val="DefaultParagraphFont"/>
    <w:link w:val="Heading5"/>
    <w:uiPriority w:val="9"/>
    <w:semiHidden/>
    <w:rsid w:val="00210252"/>
    <w:rPr>
      <w:rFonts w:asciiTheme="majorHAnsi" w:eastAsiaTheme="majorEastAsia" w:hAnsiTheme="majorHAnsi" w:cstheme="majorBidi"/>
      <w:color w:val="005967" w:themeColor="accent1" w:themeShade="7F"/>
      <w:sz w:val="22"/>
      <w:szCs w:val="22"/>
      <w:lang w:val="en-US" w:eastAsia="en-US"/>
    </w:rPr>
  </w:style>
  <w:style w:type="character" w:customStyle="1" w:styleId="Heading6Char">
    <w:name w:val="Heading 6 Char"/>
    <w:basedOn w:val="DefaultParagraphFont"/>
    <w:link w:val="Heading6"/>
    <w:uiPriority w:val="9"/>
    <w:semiHidden/>
    <w:rsid w:val="00210252"/>
    <w:rPr>
      <w:rFonts w:asciiTheme="majorHAnsi" w:eastAsiaTheme="majorEastAsia" w:hAnsiTheme="majorHAnsi" w:cstheme="majorBidi"/>
      <w:i/>
      <w:iCs/>
      <w:color w:val="005967" w:themeColor="accent1" w:themeShade="7F"/>
      <w:sz w:val="22"/>
      <w:szCs w:val="22"/>
      <w:lang w:val="en-US" w:eastAsia="en-US"/>
    </w:rPr>
  </w:style>
  <w:style w:type="character" w:customStyle="1" w:styleId="Heading7Char">
    <w:name w:val="Heading 7 Char"/>
    <w:basedOn w:val="DefaultParagraphFont"/>
    <w:link w:val="Heading7"/>
    <w:uiPriority w:val="9"/>
    <w:semiHidden/>
    <w:rsid w:val="00210252"/>
    <w:rPr>
      <w:rFonts w:asciiTheme="majorHAnsi" w:eastAsiaTheme="majorEastAsia" w:hAnsiTheme="majorHAnsi" w:cstheme="majorBidi"/>
      <w:i/>
      <w:iCs/>
      <w:color w:val="0078C5" w:themeColor="text1" w:themeTint="BF"/>
      <w:sz w:val="22"/>
      <w:szCs w:val="22"/>
      <w:lang w:val="en-US" w:eastAsia="en-US"/>
    </w:rPr>
  </w:style>
  <w:style w:type="character" w:customStyle="1" w:styleId="Heading8Char">
    <w:name w:val="Heading 8 Char"/>
    <w:basedOn w:val="DefaultParagraphFont"/>
    <w:link w:val="Heading8"/>
    <w:uiPriority w:val="9"/>
    <w:semiHidden/>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semiHidden/>
    <w:rsid w:val="00210252"/>
    <w:rPr>
      <w:rFonts w:asciiTheme="majorHAnsi" w:eastAsiaTheme="majorEastAsia" w:hAnsiTheme="majorHAnsi" w:cstheme="majorBidi"/>
      <w:i/>
      <w:iCs/>
      <w:color w:val="0078C5" w:themeColor="text1" w:themeTint="BF"/>
      <w:sz w:val="20"/>
      <w:szCs w:val="20"/>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szCs w:val="22"/>
      <w:lang w:val="en-US" w:eastAsia="en-US"/>
    </w:rPr>
  </w:style>
  <w:style w:type="paragraph" w:styleId="TOC2">
    <w:name w:val="toc 2"/>
    <w:basedOn w:val="Normal"/>
    <w:next w:val="Normal"/>
    <w:autoRedefine/>
    <w:uiPriority w:val="39"/>
    <w:unhideWhenUsed/>
    <w:rsid w:val="00210252"/>
    <w:pPr>
      <w:widowControl w:val="0"/>
      <w:tabs>
        <w:tab w:val="right" w:leader="dot" w:pos="10208"/>
      </w:tabs>
      <w:spacing w:after="100"/>
      <w:ind w:left="220"/>
    </w:pPr>
    <w:rPr>
      <w:rFonts w:eastAsiaTheme="minorHAnsi"/>
      <w:szCs w:val="22"/>
      <w:lang w:val="en-US" w:eastAsia="en-US"/>
    </w:rPr>
  </w:style>
  <w:style w:type="paragraph" w:styleId="TOCHeading">
    <w:name w:val="TOC Heading"/>
    <w:basedOn w:val="Heading1"/>
    <w:next w:val="Normal"/>
    <w:uiPriority w:val="39"/>
    <w:unhideWhenUsed/>
    <w:qFormat/>
    <w:rsid w:val="00137FB4"/>
    <w:pPr>
      <w:numPr>
        <w:numId w:val="0"/>
      </w:numPr>
    </w:pPr>
  </w:style>
  <w:style w:type="paragraph" w:styleId="TOC3">
    <w:name w:val="toc 3"/>
    <w:basedOn w:val="Normal"/>
    <w:next w:val="Normal"/>
    <w:autoRedefine/>
    <w:uiPriority w:val="39"/>
    <w:unhideWhenUsed/>
    <w:rsid w:val="00383CA2"/>
    <w:pPr>
      <w:spacing w:after="100" w:line="259" w:lineRule="auto"/>
      <w:ind w:left="440"/>
    </w:pPr>
    <w:rPr>
      <w:rFonts w:asciiTheme="minorHAnsi" w:hAnsiTheme="minorHAnsi" w:cs="Times New Roman"/>
      <w:szCs w:val="22"/>
      <w:lang w:val="en-US" w:eastAsia="en-US"/>
    </w:rPr>
  </w:style>
  <w:style w:type="character" w:styleId="Hyperlink">
    <w:name w:val="Hyperlink"/>
    <w:basedOn w:val="DefaultParagraphFont"/>
    <w:uiPriority w:val="99"/>
    <w:unhideWhenUsed/>
    <w:rsid w:val="00383CA2"/>
    <w:rPr>
      <w:color w:val="B5221C" w:themeColor="hyperlink"/>
      <w:u w:val="single"/>
    </w:rPr>
  </w:style>
  <w:style w:type="paragraph" w:styleId="Revision">
    <w:name w:val="Revision"/>
    <w:hidden/>
    <w:uiPriority w:val="99"/>
    <w:semiHidden/>
    <w:rsid w:val="006204A7"/>
    <w:rPr>
      <w:rFonts w:ascii="Arial" w:hAnsi="Arial"/>
    </w:rPr>
  </w:style>
  <w:style w:type="table" w:styleId="TableGrid">
    <w:name w:val="Table Grid"/>
    <w:basedOn w:val="TableNormal"/>
    <w:uiPriority w:val="59"/>
    <w:rsid w:val="002B695C"/>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B5F09"/>
    <w:pPr>
      <w:ind w:left="-567"/>
    </w:pPr>
    <w:rPr>
      <w:rFonts w:cs="Arial"/>
      <w:b/>
      <w:bCs/>
      <w:color w:val="003750"/>
      <w:sz w:val="72"/>
      <w:szCs w:val="72"/>
    </w:rPr>
  </w:style>
  <w:style w:type="character" w:customStyle="1" w:styleId="TitleChar">
    <w:name w:val="Title Char"/>
    <w:basedOn w:val="DefaultParagraphFont"/>
    <w:link w:val="Title"/>
    <w:uiPriority w:val="10"/>
    <w:rsid w:val="00CB5F09"/>
    <w:rPr>
      <w:rFonts w:ascii="Arial" w:hAnsi="Arial" w:cs="Arial"/>
      <w:b/>
      <w:bCs/>
      <w:color w:val="003750"/>
      <w:sz w:val="72"/>
      <w:szCs w:val="72"/>
    </w:rPr>
  </w:style>
  <w:style w:type="paragraph" w:styleId="Subtitle">
    <w:name w:val="Subtitle"/>
    <w:basedOn w:val="Normal"/>
    <w:next w:val="Normal"/>
    <w:link w:val="SubtitleChar"/>
    <w:uiPriority w:val="11"/>
    <w:qFormat/>
    <w:rsid w:val="00635E6E"/>
    <w:pPr>
      <w:ind w:left="-567"/>
    </w:pPr>
    <w:rPr>
      <w:rFonts w:cs="Arial"/>
      <w:b/>
      <w:bCs/>
      <w:color w:val="BDD348"/>
      <w:sz w:val="32"/>
      <w:szCs w:val="32"/>
    </w:rPr>
  </w:style>
  <w:style w:type="character" w:customStyle="1" w:styleId="SubtitleChar">
    <w:name w:val="Subtitle Char"/>
    <w:basedOn w:val="DefaultParagraphFont"/>
    <w:link w:val="Subtitle"/>
    <w:uiPriority w:val="11"/>
    <w:rsid w:val="00635E6E"/>
    <w:rPr>
      <w:rFonts w:ascii="Arial" w:hAnsi="Arial" w:cs="Arial"/>
      <w:b/>
      <w:bCs/>
      <w:color w:val="BDD348"/>
      <w:sz w:val="32"/>
      <w:szCs w:val="32"/>
    </w:rPr>
  </w:style>
  <w:style w:type="character" w:styleId="Emphasis">
    <w:name w:val="Emphasis"/>
    <w:uiPriority w:val="20"/>
    <w:qFormat/>
    <w:rsid w:val="00287361"/>
    <w:rPr>
      <w:rFonts w:cs="Arial"/>
      <w:bCs/>
      <w:color w:val="003750"/>
      <w:sz w:val="32"/>
      <w:szCs w:val="32"/>
    </w:rPr>
  </w:style>
  <w:style w:type="character" w:customStyle="1" w:styleId="eop">
    <w:name w:val="eop"/>
    <w:basedOn w:val="DefaultParagraphFont"/>
    <w:rsid w:val="007167C7"/>
  </w:style>
  <w:style w:type="paragraph" w:styleId="ListParagraph">
    <w:name w:val="List Paragraph"/>
    <w:basedOn w:val="Heading3"/>
    <w:uiPriority w:val="34"/>
    <w:qFormat/>
    <w:rsid w:val="00E003CF"/>
    <w:pPr>
      <w:numPr>
        <w:numId w:val="7"/>
      </w:numPr>
    </w:pPr>
    <w:rPr>
      <w:b w:val="0"/>
      <w:color w:val="000C14"/>
    </w:rPr>
  </w:style>
  <w:style w:type="character" w:styleId="IntenseEmphasis">
    <w:name w:val="Intense Emphasis"/>
    <w:uiPriority w:val="21"/>
    <w:qFormat/>
    <w:rsid w:val="007502BB"/>
    <w:rPr>
      <w:lang w:val="en-US" w:eastAsia="en-US"/>
    </w:rPr>
  </w:style>
  <w:style w:type="paragraph" w:styleId="Quote">
    <w:name w:val="Quote"/>
    <w:basedOn w:val="Normal"/>
    <w:next w:val="Normal"/>
    <w:link w:val="QuoteChar"/>
    <w:uiPriority w:val="29"/>
    <w:qFormat/>
    <w:rsid w:val="0008354A"/>
  </w:style>
  <w:style w:type="character" w:customStyle="1" w:styleId="QuoteChar">
    <w:name w:val="Quote Char"/>
    <w:basedOn w:val="DefaultParagraphFont"/>
    <w:link w:val="Quote"/>
    <w:uiPriority w:val="29"/>
    <w:rsid w:val="0008354A"/>
    <w:rPr>
      <w:rFonts w:ascii="Arial" w:hAnsi="Arial"/>
    </w:rPr>
  </w:style>
  <w:style w:type="paragraph" w:styleId="IntenseQuote">
    <w:name w:val="Intense Quote"/>
    <w:basedOn w:val="Quote"/>
    <w:next w:val="Normal"/>
    <w:link w:val="IntenseQuoteChar"/>
    <w:uiPriority w:val="30"/>
    <w:qFormat/>
    <w:rsid w:val="007502BB"/>
  </w:style>
  <w:style w:type="character" w:customStyle="1" w:styleId="IntenseQuoteChar">
    <w:name w:val="Intense Quote Char"/>
    <w:basedOn w:val="DefaultParagraphFont"/>
    <w:link w:val="IntenseQuote"/>
    <w:uiPriority w:val="30"/>
    <w:rsid w:val="007502BB"/>
    <w:rPr>
      <w:rFonts w:ascii="Arial" w:hAnsi="Arial"/>
    </w:rPr>
  </w:style>
  <w:style w:type="character" w:styleId="SubtleReference">
    <w:name w:val="Subtle Reference"/>
    <w:basedOn w:val="IntenseEmphasis"/>
    <w:uiPriority w:val="31"/>
    <w:qFormat/>
    <w:rsid w:val="007502BB"/>
    <w:rPr>
      <w:lang w:val="en-US" w:eastAsia="en-US"/>
    </w:rPr>
  </w:style>
  <w:style w:type="character" w:styleId="IntenseReference">
    <w:name w:val="Intense Reference"/>
    <w:basedOn w:val="SubtleReference"/>
    <w:uiPriority w:val="32"/>
    <w:qFormat/>
    <w:rsid w:val="007502BB"/>
    <w:rPr>
      <w:lang w:val="en-US" w:eastAsia="en-US"/>
    </w:rPr>
  </w:style>
  <w:style w:type="character" w:styleId="BookTitle">
    <w:name w:val="Book Title"/>
    <w:basedOn w:val="IntenseReference"/>
    <w:uiPriority w:val="33"/>
    <w:qFormat/>
    <w:rsid w:val="0008354A"/>
    <w:rPr>
      <w:i/>
      <w:iCs/>
      <w:lang w:val="en-US" w:eastAsia="en-US"/>
    </w:rPr>
  </w:style>
  <w:style w:type="table" w:customStyle="1" w:styleId="Versionhistorytable">
    <w:name w:val="Version history table"/>
    <w:basedOn w:val="TableNormal"/>
    <w:uiPriority w:val="99"/>
    <w:rsid w:val="00857F3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style>
  <w:style w:type="numbering" w:customStyle="1" w:styleId="Style1">
    <w:name w:val="Style1"/>
    <w:basedOn w:val="NoList"/>
    <w:uiPriority w:val="99"/>
    <w:rsid w:val="00D7614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0661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worksafe.vic.gov.au/__data/assets/pdf_file/0006/9555/WS_MIA_WORKING_ALONE_WEB.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t.smith\AppData\Roaming\Microsoft\Templates\TRIM\TEMPLATES%20-%20Departments%20-%20Controlled%20Document\Report%20Template%20-%20Business%20Support.DOTX" TargetMode="External"/></Relationships>
</file>

<file path=word/theme/theme1.xml><?xml version="1.0" encoding="utf-8"?>
<a:theme xmlns:a="http://schemas.openxmlformats.org/drawingml/2006/main" name="Wannon Water Corporate Theme">
  <a:themeElements>
    <a:clrScheme name="Wannon Water Colours">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B5221C"/>
      </a:hlink>
      <a:folHlink>
        <a:srgbClr val="954F72"/>
      </a:folHlink>
    </a:clrScheme>
    <a:fontScheme name="Office Them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3.xml><?xml version="1.0" encoding="utf-8"?>
<ds:datastoreItem xmlns:ds="http://schemas.openxmlformats.org/officeDocument/2006/customXml" ds:itemID="{12B3E0ED-B777-4A23-BC11-E9157A2FB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5C1350-4B3D-498D-9A47-A07177EA067F}">
  <ds:schemaRefs>
    <ds:schemaRef ds:uri="http://schemas.openxmlformats.org/officeDocument/2006/bibliography"/>
  </ds:schemaRefs>
</ds:datastoreItem>
</file>

<file path=customXml/itemProps5.xml><?xml version="1.0" encoding="utf-8"?>
<ds:datastoreItem xmlns:ds="http://schemas.openxmlformats.org/officeDocument/2006/customXml" ds:itemID="{FADA32C0-CA7D-4B18-95D1-8AE3926B8693}">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Report Template - Business Support.DOTX</Template>
  <TotalTime>35</TotalTime>
  <Pages>14</Pages>
  <Words>4659</Words>
  <Characters>26558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31155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Brent Smith</dc:creator>
  <cp:keywords/>
  <dc:description/>
  <cp:lastModifiedBy>Sharon Rowe</cp:lastModifiedBy>
  <cp:revision>14</cp:revision>
  <cp:lastPrinted>2022-08-08T03:51:00Z</cp:lastPrinted>
  <dcterms:created xsi:type="dcterms:W3CDTF">2023-09-08T02:01:00Z</dcterms:created>
  <dcterms:modified xsi:type="dcterms:W3CDTF">2024-01-09T00:19:00Z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61;#Fact Sheet|478e0d6e-250d-43aa-918e-c008c546c684</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UDF-Custodian|~|locFormattedName">
    <vt:lpwstr>Custodian.Display Name</vt:lpwstr>
  </property>
  <property fmtid="{D5CDD505-2E9C-101B-9397-08002B2CF9AE}" pid="38" name="TRIM-UDF-Document_Approver|~|locFormattedName">
    <vt:lpwstr>Document Approver.Display Name</vt:lpwstr>
  </property>
  <property fmtid="{D5CDD505-2E9C-101B-9397-08002B2CF9AE}" pid="39" name="TRIM-UDF-New_Review_Date|~|1">
    <vt:lpwstr>New Review Date</vt:lpwstr>
  </property>
</Properties>
</file>